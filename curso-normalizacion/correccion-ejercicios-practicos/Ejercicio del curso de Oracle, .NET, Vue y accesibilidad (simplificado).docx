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48D8" w14:textId="73232E59" w:rsidR="00602BB2" w:rsidRPr="00C0163F" w:rsidRDefault="00883777" w:rsidP="00DC7ED6">
      <w:pPr>
        <w:pStyle w:val="ltimaactualizacin"/>
      </w:pPr>
      <w:r w:rsidRPr="00C0163F">
        <w:t>última actualización</w:t>
      </w:r>
      <w:r>
        <w:t xml:space="preserve"> del documento</w:t>
      </w:r>
      <w:r w:rsidRPr="00C0163F">
        <w:t xml:space="preserve">: </w:t>
      </w:r>
      <w:r w:rsidR="00053116">
        <w:fldChar w:fldCharType="begin"/>
      </w:r>
      <w:r w:rsidR="00053116">
        <w:instrText xml:space="preserve"> TIME \@ "d/M/yyyy" </w:instrText>
      </w:r>
      <w:r w:rsidR="00053116">
        <w:fldChar w:fldCharType="separate"/>
      </w:r>
      <w:r w:rsidR="008C1C44">
        <w:rPr>
          <w:noProof/>
        </w:rPr>
        <w:t>16/2/2026</w:t>
      </w:r>
      <w:r w:rsidR="00053116">
        <w:fldChar w:fldCharType="end"/>
      </w:r>
    </w:p>
    <w:p w14:paraId="61E6493A" w14:textId="277F1C85" w:rsidR="00602BB2" w:rsidRPr="001224AB" w:rsidRDefault="0024276F" w:rsidP="00602BB2">
      <w:pPr>
        <w:pStyle w:val="Organizacin"/>
        <w:rPr>
          <w:rFonts w:ascii="Calibri" w:hAnsi="Calibri" w:cs="Calibri"/>
        </w:rPr>
      </w:pPr>
      <w:r w:rsidRPr="001224AB">
        <w:rPr>
          <w:rFonts w:ascii="Calibri" w:hAnsi="Calibri" w:cs="Calibri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D028B0C" wp14:editId="30FBC08A">
            <wp:simplePos x="0" y="0"/>
            <wp:positionH relativeFrom="margin">
              <wp:posOffset>-114300</wp:posOffset>
            </wp:positionH>
            <wp:positionV relativeFrom="paragraph">
              <wp:posOffset>3905250</wp:posOffset>
            </wp:positionV>
            <wp:extent cx="712470" cy="715010"/>
            <wp:effectExtent l="0" t="0" r="0" b="0"/>
            <wp:wrapSquare wrapText="bothSides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5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BB2" w:rsidRPr="001224AB">
        <w:rPr>
          <w:rFonts w:ascii="Calibri" w:hAnsi="Calibri" w:cs="Calibri"/>
        </w:rPr>
        <w:t>UNIVERSIDAD DE ALICANTE</w:t>
      </w:r>
      <w:r w:rsidR="00A87701">
        <w:rPr>
          <w:rFonts w:ascii="Calibri" w:hAnsi="Calibri" w:cs="Calibri"/>
        </w:rPr>
        <w:t xml:space="preserve"> | servicio de informática</w:t>
      </w:r>
    </w:p>
    <w:p w14:paraId="7D24614C" w14:textId="0DE0A8CB" w:rsidR="00883777" w:rsidRPr="001224AB" w:rsidRDefault="00D93544" w:rsidP="00C56385">
      <w:pPr>
        <w:pStyle w:val="Ttulo1"/>
      </w:pPr>
      <w:bookmarkStart w:id="0" w:name="_Toc209118296"/>
      <w:r>
        <w:t>Ejercicio curso</w:t>
      </w:r>
      <w:bookmarkEnd w:id="0"/>
    </w:p>
    <w:p w14:paraId="3DBF55D7" w14:textId="6D6E184E" w:rsidR="0098157B" w:rsidRPr="001224AB" w:rsidRDefault="00D93544" w:rsidP="0098157B">
      <w:pPr>
        <w:pStyle w:val="Subttulodeldocumento"/>
        <w:rPr>
          <w:rFonts w:ascii="Calibri" w:hAnsi="Calibri" w:cs="Calibri"/>
        </w:rPr>
      </w:pPr>
      <w:r>
        <w:rPr>
          <w:rFonts w:ascii="Calibri" w:hAnsi="Calibri" w:cs="Calibri"/>
        </w:rPr>
        <w:t>Curso Oracle, .NET, Vue.js y accesibilidad</w:t>
      </w:r>
    </w:p>
    <w:p w14:paraId="583756B1" w14:textId="539A2CC9" w:rsidR="00602BB2" w:rsidRPr="00C6762A" w:rsidRDefault="009A472B" w:rsidP="002279CD">
      <w:pPr>
        <w:pStyle w:val="Datosautor"/>
        <w:pBdr>
          <w:top w:val="single" w:sz="4" w:space="1" w:color="77ACDC" w:themeColor="accent1" w:themeTint="99"/>
        </w:pBdr>
        <w:spacing w:before="4200"/>
        <w:rPr>
          <w:rFonts w:ascii="Calibri Light" w:hAnsi="Calibri Light" w:cs="Calibri Light"/>
        </w:rPr>
      </w:pPr>
      <w:r w:rsidRPr="00C6762A">
        <w:rPr>
          <w:rFonts w:ascii="Calibri Light" w:hAnsi="Calibri Light" w:cs="Calibri Light"/>
        </w:rPr>
        <w:t>Servicio de informática | Universidad de Alicante</w:t>
      </w:r>
    </w:p>
    <w:p w14:paraId="1806B9F7" w14:textId="1CE8D54D" w:rsidR="00672C5F" w:rsidRPr="00C6762A" w:rsidRDefault="00672C5F" w:rsidP="00672C5F">
      <w:pPr>
        <w:pStyle w:val="Datosautor"/>
        <w:rPr>
          <w:rFonts w:ascii="Calibri Light" w:hAnsi="Calibri Light" w:cs="Calibri Light"/>
        </w:rPr>
      </w:pPr>
      <w:r w:rsidRPr="00C6762A">
        <w:rPr>
          <w:rFonts w:ascii="Calibri Light" w:hAnsi="Calibri Light" w:cs="Calibri Light"/>
        </w:rPr>
        <w:t>0369</w:t>
      </w:r>
      <w:r w:rsidR="00602BB2" w:rsidRPr="00C6762A">
        <w:rPr>
          <w:rFonts w:ascii="Calibri Light" w:hAnsi="Calibri Light" w:cs="Calibri Light"/>
        </w:rPr>
        <w:t>0 | Campus de Sant Vicent del Raspeig</w:t>
      </w:r>
      <w:r w:rsidRPr="00C6762A">
        <w:rPr>
          <w:rFonts w:ascii="Calibri Light" w:hAnsi="Calibri Light" w:cs="Calibri Light"/>
        </w:rPr>
        <w:t xml:space="preserve"> | España</w:t>
      </w:r>
    </w:p>
    <w:p w14:paraId="5518E8AF" w14:textId="266111C7" w:rsidR="00CD1CE6" w:rsidRDefault="009A472B" w:rsidP="00672C5F">
      <w:pPr>
        <w:pStyle w:val="Datosautor"/>
      </w:pPr>
      <w:r w:rsidRPr="009A472B">
        <w:rPr>
          <w:rFonts w:ascii="Calibri Light" w:hAnsi="Calibri Light" w:cs="Calibri Light"/>
        </w:rPr>
        <w:t>https://si.ua.es/</w:t>
      </w:r>
      <w:r w:rsidR="00672C5F" w:rsidRPr="00672C5F">
        <w:t xml:space="preserve"> </w:t>
      </w:r>
      <w:r w:rsidR="00EF4EE7">
        <w:br w:type="page"/>
      </w:r>
    </w:p>
    <w:bookmarkStart w:id="1" w:name="_Toc209118297" w:displacedByCustomXml="next"/>
    <w:sdt>
      <w:sdtPr>
        <w:rPr>
          <w:rFonts w:asciiTheme="minorHAnsi" w:eastAsiaTheme="minorEastAsia" w:hAnsiTheme="minorHAnsi" w:cstheme="minorBidi"/>
          <w:b w:val="0"/>
          <w:bCs w:val="0"/>
          <w:caps w:val="0"/>
          <w:color w:val="173A5A" w:themeColor="accent1" w:themeShade="80"/>
          <w:sz w:val="22"/>
          <w:szCs w:val="22"/>
        </w:rPr>
        <w:id w:val="2138752771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7A36501" w14:textId="77777777" w:rsidR="000276D4" w:rsidRDefault="000276D4" w:rsidP="00415905">
          <w:pPr>
            <w:pStyle w:val="Ttulo2"/>
          </w:pPr>
          <w:r>
            <w:t>Contenido</w:t>
          </w:r>
          <w:bookmarkEnd w:id="1"/>
        </w:p>
        <w:p w14:paraId="43A5C62B" w14:textId="446EA461" w:rsidR="00693D88" w:rsidRDefault="000276D4">
          <w:pPr>
            <w:pStyle w:val="TDC1"/>
            <w:tabs>
              <w:tab w:val="right" w:leader="dot" w:pos="9742"/>
            </w:tabs>
            <w:rPr>
              <w:rFonts w:asciiTheme="minorHAnsi" w:hAnsiTheme="minorHAnsi" w:cstheme="minorBidi"/>
              <w:color w:val="auto"/>
              <w:kern w:val="2"/>
              <w:szCs w:val="24"/>
              <w:lang w:eastAsia="es-ES"/>
              <w14:ligatures w14:val="standardContextual"/>
            </w:rPr>
          </w:pPr>
          <w:r>
            <w:rPr>
              <w:caps/>
            </w:rPr>
            <w:fldChar w:fldCharType="begin"/>
          </w:r>
          <w:r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209118296" w:history="1">
            <w:r w:rsidR="00693D88" w:rsidRPr="009C161D">
              <w:rPr>
                <w:rStyle w:val="Hipervnculo"/>
              </w:rPr>
              <w:t>Ejercicio curso</w:t>
            </w:r>
            <w:r w:rsidR="00693D88">
              <w:rPr>
                <w:webHidden/>
              </w:rPr>
              <w:tab/>
            </w:r>
            <w:r w:rsidR="00693D88">
              <w:rPr>
                <w:webHidden/>
              </w:rPr>
              <w:fldChar w:fldCharType="begin"/>
            </w:r>
            <w:r w:rsidR="00693D88">
              <w:rPr>
                <w:webHidden/>
              </w:rPr>
              <w:instrText xml:space="preserve"> PAGEREF _Toc209118296 \h </w:instrText>
            </w:r>
            <w:r w:rsidR="00693D88">
              <w:rPr>
                <w:webHidden/>
              </w:rPr>
            </w:r>
            <w:r w:rsidR="00693D88">
              <w:rPr>
                <w:webHidden/>
              </w:rPr>
              <w:fldChar w:fldCharType="separate"/>
            </w:r>
            <w:r w:rsidR="0033018E">
              <w:rPr>
                <w:webHidden/>
              </w:rPr>
              <w:t>1</w:t>
            </w:r>
            <w:r w:rsidR="00693D88">
              <w:rPr>
                <w:webHidden/>
              </w:rPr>
              <w:fldChar w:fldCharType="end"/>
            </w:r>
          </w:hyperlink>
        </w:p>
        <w:p w14:paraId="49B03DBB" w14:textId="481DE92A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297" w:history="1">
            <w:r w:rsidRPr="009C161D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0E2C" w14:textId="558AE12A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298" w:history="1">
            <w:r w:rsidRPr="009C161D">
              <w:rPr>
                <w:rStyle w:val="Hipervnculo"/>
                <w:noProof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5C4B" w14:textId="5BD851AA" w:rsidR="00693D88" w:rsidRDefault="00693D88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299" w:history="1">
            <w:r w:rsidRPr="009C161D">
              <w:rPr>
                <w:rStyle w:val="Hipervnculo"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6677" w14:textId="68E0F56C" w:rsidR="00693D88" w:rsidRDefault="00693D88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0" w:history="1">
            <w:r w:rsidRPr="009C161D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1A612" w14:textId="01305601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1" w:history="1">
            <w:r w:rsidRPr="009C161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B4EB" w14:textId="1D857B8B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2" w:history="1">
            <w:r w:rsidRPr="009C161D">
              <w:rPr>
                <w:rStyle w:val="Hipervnculo"/>
                <w:noProof/>
              </w:rPr>
              <w:t>Página de reservas (Usuarios UACloud)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4D92" w14:textId="70235353" w:rsidR="00693D88" w:rsidRDefault="00693D88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3" w:history="1">
            <w:r w:rsidRPr="009C161D">
              <w:rPr>
                <w:rStyle w:val="Hipervnculo"/>
                <w:noProof/>
              </w:rPr>
              <w:t>Affluences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CEB4" w14:textId="4343DA8A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4" w:history="1">
            <w:r w:rsidRPr="009C161D">
              <w:rPr>
                <w:rStyle w:val="Hipervnculo"/>
                <w:noProof/>
              </w:rPr>
              <w:t>Propio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FA21D" w14:textId="7C049542" w:rsidR="00693D88" w:rsidRDefault="00693D88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5" w:history="1">
            <w:r w:rsidRPr="009C161D">
              <w:rPr>
                <w:rStyle w:val="Hipervnculo"/>
                <w:noProof/>
              </w:rPr>
              <w:t>Affluences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FA65" w14:textId="44F06638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6" w:history="1">
            <w:r w:rsidRPr="009C161D">
              <w:rPr>
                <w:rStyle w:val="Hipervnculo"/>
                <w:noProof/>
              </w:rPr>
              <w:t>Ampliar componentes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AF97" w14:textId="4F2D1753" w:rsidR="00693D88" w:rsidRDefault="00693D88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09118307" w:history="1">
            <w:r w:rsidRPr="009C161D">
              <w:rPr>
                <w:rStyle w:val="Hipervnculo"/>
                <w:noProof/>
              </w:rPr>
              <w:t>Organización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18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2E61" w14:textId="5C00DE7D" w:rsidR="000276D4" w:rsidRDefault="000276D4" w:rsidP="00DC7ED6">
          <w:r>
            <w:rPr>
              <w:noProof/>
            </w:rPr>
            <w:fldChar w:fldCharType="end"/>
          </w:r>
        </w:p>
      </w:sdtContent>
    </w:sdt>
    <w:p w14:paraId="01482C90" w14:textId="43E91B83" w:rsidR="009A472B" w:rsidRPr="00415905" w:rsidRDefault="00CD1CE6" w:rsidP="00415905">
      <w:pPr>
        <w:pStyle w:val="Ttulo2"/>
      </w:pPr>
      <w:r>
        <w:br w:type="page"/>
      </w:r>
      <w:bookmarkStart w:id="2" w:name="_Toc209118298"/>
      <w:r w:rsidR="009A472B" w:rsidRPr="00415905">
        <w:lastRenderedPageBreak/>
        <w:t>Control del documento</w:t>
      </w:r>
      <w:bookmarkEnd w:id="2"/>
    </w:p>
    <w:p w14:paraId="04993B4D" w14:textId="63C43063" w:rsidR="009A472B" w:rsidRPr="00415905" w:rsidRDefault="009A472B" w:rsidP="0022599E">
      <w:pPr>
        <w:pStyle w:val="Ttulo3"/>
      </w:pPr>
      <w:bookmarkStart w:id="3" w:name="_Toc209118299"/>
      <w:r w:rsidRPr="00415905">
        <w:t>Información general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8"/>
        <w:gridCol w:w="7524"/>
      </w:tblGrid>
      <w:tr w:rsidR="009A472B" w14:paraId="7D6879E1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53B8B316" w14:textId="12B45401" w:rsidR="009A472B" w:rsidRDefault="009A472B" w:rsidP="00DC7ED6">
            <w:r>
              <w:t>Título</w:t>
            </w:r>
          </w:p>
        </w:tc>
        <w:tc>
          <w:tcPr>
            <w:tcW w:w="7657" w:type="dxa"/>
          </w:tcPr>
          <w:p w14:paraId="6FBB3EE3" w14:textId="0003F133" w:rsidR="00D057F5" w:rsidRDefault="00D93544" w:rsidP="00DC7ED6">
            <w:r>
              <w:t>Primer borrador del ejercicio del curso</w:t>
            </w:r>
          </w:p>
        </w:tc>
      </w:tr>
      <w:tr w:rsidR="009A472B" w14:paraId="5001A548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2C18B0D7" w14:textId="1C57B6CB" w:rsidR="009A472B" w:rsidRDefault="009A472B" w:rsidP="00DC7ED6">
            <w:r>
              <w:t>Creado por</w:t>
            </w:r>
          </w:p>
        </w:tc>
        <w:tc>
          <w:tcPr>
            <w:tcW w:w="7657" w:type="dxa"/>
          </w:tcPr>
          <w:p w14:paraId="4A44E493" w14:textId="11903D3B" w:rsidR="009A472B" w:rsidRDefault="00F357C0" w:rsidP="00DC7ED6">
            <w:r>
              <w:t>Andrés Vallés</w:t>
            </w:r>
          </w:p>
        </w:tc>
      </w:tr>
      <w:tr w:rsidR="009A472B" w14:paraId="47697A9F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6A2E98BD" w14:textId="0E676D2C" w:rsidR="009A472B" w:rsidRDefault="009A472B" w:rsidP="00DC7ED6">
            <w:r>
              <w:t>Revisado por</w:t>
            </w:r>
          </w:p>
        </w:tc>
        <w:tc>
          <w:tcPr>
            <w:tcW w:w="7657" w:type="dxa"/>
          </w:tcPr>
          <w:p w14:paraId="18A685D8" w14:textId="60D691E3" w:rsidR="009A472B" w:rsidRDefault="009A472B" w:rsidP="00DC7ED6"/>
        </w:tc>
      </w:tr>
      <w:tr w:rsidR="009A472B" w14:paraId="08323A68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349206B8" w14:textId="2724D6DD" w:rsidR="009A472B" w:rsidRDefault="009A472B" w:rsidP="00DC7ED6">
            <w:r>
              <w:t>Lista de distribución</w:t>
            </w:r>
          </w:p>
        </w:tc>
        <w:tc>
          <w:tcPr>
            <w:tcW w:w="7657" w:type="dxa"/>
          </w:tcPr>
          <w:p w14:paraId="61189C54" w14:textId="77777777" w:rsidR="009A472B" w:rsidRDefault="009A472B" w:rsidP="00DC7ED6"/>
        </w:tc>
      </w:tr>
      <w:tr w:rsidR="009A472B" w14:paraId="72D982AF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09F74CE0" w14:textId="1C57E331" w:rsidR="009A472B" w:rsidRDefault="009A472B" w:rsidP="00DC7ED6">
            <w:r>
              <w:t>Nombre fichero</w:t>
            </w:r>
          </w:p>
        </w:tc>
        <w:tc>
          <w:tcPr>
            <w:tcW w:w="7657" w:type="dxa"/>
          </w:tcPr>
          <w:p w14:paraId="6F4CDD7A" w14:textId="77777777" w:rsidR="009A472B" w:rsidRDefault="009A472B" w:rsidP="00DC7ED6"/>
        </w:tc>
      </w:tr>
    </w:tbl>
    <w:p w14:paraId="78813BAD" w14:textId="427B9D25" w:rsidR="009A472B" w:rsidRDefault="009A472B" w:rsidP="00DC7ED6"/>
    <w:p w14:paraId="1B486F68" w14:textId="687909F1" w:rsidR="009A472B" w:rsidRDefault="009A472B" w:rsidP="00DC7ED6"/>
    <w:p w14:paraId="067F5160" w14:textId="1C8B212E" w:rsidR="009A472B" w:rsidRDefault="009A472B" w:rsidP="0022599E">
      <w:pPr>
        <w:pStyle w:val="Ttulo3"/>
      </w:pPr>
      <w:bookmarkStart w:id="4" w:name="_Toc209118300"/>
      <w:r>
        <w:t>Histórico de revisiones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691"/>
        <w:gridCol w:w="1677"/>
        <w:gridCol w:w="5140"/>
      </w:tblGrid>
      <w:tr w:rsidR="009A472B" w14:paraId="06DF51EB" w14:textId="77777777" w:rsidTr="009A472B">
        <w:tc>
          <w:tcPr>
            <w:tcW w:w="1242" w:type="dxa"/>
            <w:shd w:val="clear" w:color="auto" w:fill="A4C8E8" w:themeFill="accent1" w:themeFillTint="66"/>
          </w:tcPr>
          <w:p w14:paraId="6B350809" w14:textId="52115241" w:rsidR="009A472B" w:rsidRDefault="009A472B" w:rsidP="00DC7ED6">
            <w:r>
              <w:t>Versión</w:t>
            </w:r>
          </w:p>
        </w:tc>
        <w:tc>
          <w:tcPr>
            <w:tcW w:w="1701" w:type="dxa"/>
            <w:shd w:val="clear" w:color="auto" w:fill="A4C8E8" w:themeFill="accent1" w:themeFillTint="66"/>
          </w:tcPr>
          <w:p w14:paraId="6C823003" w14:textId="428693B0" w:rsidR="009A472B" w:rsidRDefault="009A472B" w:rsidP="00DC7ED6">
            <w:r>
              <w:t>Fecha</w:t>
            </w:r>
          </w:p>
        </w:tc>
        <w:tc>
          <w:tcPr>
            <w:tcW w:w="1701" w:type="dxa"/>
            <w:shd w:val="clear" w:color="auto" w:fill="A4C8E8" w:themeFill="accent1" w:themeFillTint="66"/>
          </w:tcPr>
          <w:p w14:paraId="5978E5D7" w14:textId="7C1ADD9D" w:rsidR="009A472B" w:rsidRDefault="009A472B" w:rsidP="00DC7ED6">
            <w:r>
              <w:t>Autor</w:t>
            </w:r>
          </w:p>
        </w:tc>
        <w:tc>
          <w:tcPr>
            <w:tcW w:w="5248" w:type="dxa"/>
            <w:shd w:val="clear" w:color="auto" w:fill="A4C8E8" w:themeFill="accent1" w:themeFillTint="66"/>
          </w:tcPr>
          <w:p w14:paraId="0E164199" w14:textId="33A7C951" w:rsidR="009A472B" w:rsidRDefault="009A472B" w:rsidP="00DC7ED6">
            <w:r>
              <w:t>Observaciones</w:t>
            </w:r>
          </w:p>
        </w:tc>
      </w:tr>
      <w:tr w:rsidR="009A472B" w14:paraId="1AA8AF1A" w14:textId="77777777" w:rsidTr="009A472B">
        <w:tc>
          <w:tcPr>
            <w:tcW w:w="1242" w:type="dxa"/>
          </w:tcPr>
          <w:p w14:paraId="405654DA" w14:textId="5D0F044F" w:rsidR="009A472B" w:rsidRDefault="009A472B" w:rsidP="00DC7ED6">
            <w:r>
              <w:t>001</w:t>
            </w:r>
          </w:p>
        </w:tc>
        <w:tc>
          <w:tcPr>
            <w:tcW w:w="1701" w:type="dxa"/>
          </w:tcPr>
          <w:p w14:paraId="4B01F6AD" w14:textId="1E16871A" w:rsidR="009A472B" w:rsidRDefault="00D93544" w:rsidP="00DC7ED6">
            <w:r>
              <w:t>18</w:t>
            </w:r>
            <w:r w:rsidR="00486112" w:rsidRPr="00486112">
              <w:t>/0</w:t>
            </w:r>
            <w:r>
              <w:t>9</w:t>
            </w:r>
            <w:r w:rsidR="00486112" w:rsidRPr="00486112">
              <w:t>/202</w:t>
            </w:r>
            <w:r w:rsidR="00232CDA">
              <w:t>5</w:t>
            </w:r>
          </w:p>
        </w:tc>
        <w:tc>
          <w:tcPr>
            <w:tcW w:w="1701" w:type="dxa"/>
          </w:tcPr>
          <w:p w14:paraId="25612FA1" w14:textId="188DD5F1" w:rsidR="009A472B" w:rsidRDefault="00F357C0" w:rsidP="00DC7ED6">
            <w:r>
              <w:t>Andrés Vallés</w:t>
            </w:r>
          </w:p>
        </w:tc>
        <w:tc>
          <w:tcPr>
            <w:tcW w:w="5248" w:type="dxa"/>
          </w:tcPr>
          <w:p w14:paraId="1C6CF2BB" w14:textId="50F7BCE5" w:rsidR="009A472B" w:rsidRDefault="00486112" w:rsidP="00DC7ED6">
            <w:r>
              <w:t>Versión básica</w:t>
            </w:r>
          </w:p>
        </w:tc>
      </w:tr>
      <w:tr w:rsidR="009A472B" w14:paraId="3C2B1E9E" w14:textId="77777777" w:rsidTr="009A472B">
        <w:tc>
          <w:tcPr>
            <w:tcW w:w="1242" w:type="dxa"/>
          </w:tcPr>
          <w:p w14:paraId="545230A4" w14:textId="10177EAF" w:rsidR="009A472B" w:rsidRDefault="009A472B" w:rsidP="00DC7ED6"/>
        </w:tc>
        <w:tc>
          <w:tcPr>
            <w:tcW w:w="1701" w:type="dxa"/>
          </w:tcPr>
          <w:p w14:paraId="7020E642" w14:textId="388CE41A" w:rsidR="009A472B" w:rsidRDefault="009A472B" w:rsidP="00DC7ED6"/>
        </w:tc>
        <w:tc>
          <w:tcPr>
            <w:tcW w:w="1701" w:type="dxa"/>
          </w:tcPr>
          <w:p w14:paraId="392E5449" w14:textId="35166E29" w:rsidR="009A472B" w:rsidRDefault="009A472B" w:rsidP="00DC7ED6"/>
        </w:tc>
        <w:tc>
          <w:tcPr>
            <w:tcW w:w="5248" w:type="dxa"/>
          </w:tcPr>
          <w:p w14:paraId="416433FC" w14:textId="799A720E" w:rsidR="009A472B" w:rsidRDefault="009A472B" w:rsidP="00DC7ED6"/>
        </w:tc>
      </w:tr>
      <w:tr w:rsidR="009A472B" w14:paraId="578D38DC" w14:textId="77777777" w:rsidTr="009A472B">
        <w:tc>
          <w:tcPr>
            <w:tcW w:w="1242" w:type="dxa"/>
          </w:tcPr>
          <w:p w14:paraId="5D426598" w14:textId="77777777" w:rsidR="009A472B" w:rsidRDefault="009A472B" w:rsidP="00DC7ED6"/>
        </w:tc>
        <w:tc>
          <w:tcPr>
            <w:tcW w:w="1701" w:type="dxa"/>
          </w:tcPr>
          <w:p w14:paraId="57405C06" w14:textId="77777777" w:rsidR="009A472B" w:rsidRDefault="009A472B" w:rsidP="00DC7ED6"/>
        </w:tc>
        <w:tc>
          <w:tcPr>
            <w:tcW w:w="1701" w:type="dxa"/>
          </w:tcPr>
          <w:p w14:paraId="5B1729EB" w14:textId="77777777" w:rsidR="009A472B" w:rsidRDefault="009A472B" w:rsidP="00DC7ED6"/>
        </w:tc>
        <w:tc>
          <w:tcPr>
            <w:tcW w:w="5248" w:type="dxa"/>
          </w:tcPr>
          <w:p w14:paraId="22B0111D" w14:textId="77777777" w:rsidR="009A472B" w:rsidRDefault="009A472B" w:rsidP="00DC7ED6"/>
        </w:tc>
      </w:tr>
      <w:tr w:rsidR="009A472B" w14:paraId="13356B0C" w14:textId="77777777" w:rsidTr="009A472B">
        <w:tc>
          <w:tcPr>
            <w:tcW w:w="1242" w:type="dxa"/>
          </w:tcPr>
          <w:p w14:paraId="5FCB3A05" w14:textId="77777777" w:rsidR="009A472B" w:rsidRDefault="009A472B" w:rsidP="00DC7ED6"/>
        </w:tc>
        <w:tc>
          <w:tcPr>
            <w:tcW w:w="1701" w:type="dxa"/>
          </w:tcPr>
          <w:p w14:paraId="127DB373" w14:textId="77777777" w:rsidR="009A472B" w:rsidRDefault="009A472B" w:rsidP="00DC7ED6"/>
        </w:tc>
        <w:tc>
          <w:tcPr>
            <w:tcW w:w="1701" w:type="dxa"/>
          </w:tcPr>
          <w:p w14:paraId="7B5A1040" w14:textId="77777777" w:rsidR="009A472B" w:rsidRDefault="009A472B" w:rsidP="00DC7ED6"/>
        </w:tc>
        <w:tc>
          <w:tcPr>
            <w:tcW w:w="5248" w:type="dxa"/>
          </w:tcPr>
          <w:p w14:paraId="492E6069" w14:textId="77777777" w:rsidR="009A472B" w:rsidRDefault="009A472B" w:rsidP="00DC7ED6"/>
        </w:tc>
      </w:tr>
      <w:tr w:rsidR="009A472B" w14:paraId="4B7AD6B4" w14:textId="77777777" w:rsidTr="009A472B">
        <w:tc>
          <w:tcPr>
            <w:tcW w:w="1242" w:type="dxa"/>
          </w:tcPr>
          <w:p w14:paraId="0358691B" w14:textId="77777777" w:rsidR="009A472B" w:rsidRDefault="009A472B" w:rsidP="00DC7ED6"/>
        </w:tc>
        <w:tc>
          <w:tcPr>
            <w:tcW w:w="1701" w:type="dxa"/>
          </w:tcPr>
          <w:p w14:paraId="71C4D7B2" w14:textId="77777777" w:rsidR="009A472B" w:rsidRDefault="009A472B" w:rsidP="00DC7ED6"/>
        </w:tc>
        <w:tc>
          <w:tcPr>
            <w:tcW w:w="1701" w:type="dxa"/>
          </w:tcPr>
          <w:p w14:paraId="2793ABEC" w14:textId="77777777" w:rsidR="009A472B" w:rsidRDefault="009A472B" w:rsidP="00DC7ED6"/>
        </w:tc>
        <w:tc>
          <w:tcPr>
            <w:tcW w:w="5248" w:type="dxa"/>
          </w:tcPr>
          <w:p w14:paraId="673731B5" w14:textId="77777777" w:rsidR="009A472B" w:rsidRDefault="009A472B" w:rsidP="00DC7ED6"/>
        </w:tc>
      </w:tr>
    </w:tbl>
    <w:p w14:paraId="20849E1B" w14:textId="46C2800B" w:rsidR="009A472B" w:rsidRDefault="009A472B" w:rsidP="00DC7ED6"/>
    <w:p w14:paraId="2EB70143" w14:textId="108CEC0F" w:rsidR="009A472B" w:rsidRDefault="009A472B" w:rsidP="00DC7ED6">
      <w:r>
        <w:br w:type="page"/>
      </w:r>
    </w:p>
    <w:p w14:paraId="3EA50D65" w14:textId="77777777" w:rsidR="00292DAD" w:rsidRDefault="00292DAD" w:rsidP="00292DAD">
      <w:pPr>
        <w:pStyle w:val="Ttulo2"/>
      </w:pPr>
      <w:bookmarkStart w:id="5" w:name="_Toc141245600"/>
      <w:bookmarkStart w:id="6" w:name="_Toc209118301"/>
      <w:r>
        <w:lastRenderedPageBreak/>
        <w:t>Introducción</w:t>
      </w:r>
      <w:bookmarkEnd w:id="5"/>
      <w:bookmarkEnd w:id="6"/>
    </w:p>
    <w:p w14:paraId="404AA375" w14:textId="6716AB24" w:rsidR="00670E2F" w:rsidRDefault="00D93544" w:rsidP="00440CA2">
      <w:r>
        <w:t xml:space="preserve">La idea del curso es </w:t>
      </w:r>
      <w:r w:rsidR="00670E2F">
        <w:t>establecer las bases para el desarrollo de aplicaciones en el Servicio de Informática.</w:t>
      </w:r>
    </w:p>
    <w:p w14:paraId="699C8032" w14:textId="19EB0C84" w:rsidR="00670E2F" w:rsidRDefault="00670E2F" w:rsidP="00440CA2">
      <w:r>
        <w:t>Incluyo todos los ciclos del desarrollo</w:t>
      </w:r>
      <w:r w:rsidR="001E637F">
        <w:t xml:space="preserve"> con el objetivo</w:t>
      </w:r>
      <w:r w:rsidR="00D10B60">
        <w:t>:</w:t>
      </w:r>
    </w:p>
    <w:p w14:paraId="45FFE212" w14:textId="77777777" w:rsidR="00070265" w:rsidRDefault="00D10B60" w:rsidP="00C30525">
      <w:pPr>
        <w:pStyle w:val="Prrafodelista"/>
        <w:numPr>
          <w:ilvl w:val="0"/>
          <w:numId w:val="3"/>
        </w:numPr>
      </w:pPr>
      <w:r>
        <w:t>Creación BD</w:t>
      </w:r>
      <w:r w:rsidR="00070265">
        <w:t>.</w:t>
      </w:r>
    </w:p>
    <w:p w14:paraId="08D11C23" w14:textId="77777777" w:rsidR="00070265" w:rsidRDefault="00070265" w:rsidP="00C30525">
      <w:pPr>
        <w:pStyle w:val="Prrafodelista"/>
        <w:numPr>
          <w:ilvl w:val="1"/>
          <w:numId w:val="3"/>
        </w:numPr>
      </w:pPr>
      <w:r>
        <w:t>Normalizar</w:t>
      </w:r>
      <w:r w:rsidR="00026A98">
        <w:t xml:space="preserve"> todos los elementos</w:t>
      </w:r>
    </w:p>
    <w:p w14:paraId="6442C7A8" w14:textId="45ADDE66" w:rsidR="00D10B60" w:rsidRDefault="00070265" w:rsidP="00C30525">
      <w:pPr>
        <w:pStyle w:val="Prrafodelista"/>
        <w:numPr>
          <w:ilvl w:val="1"/>
          <w:numId w:val="3"/>
        </w:numPr>
      </w:pPr>
      <w:r>
        <w:t>I</w:t>
      </w:r>
      <w:r w:rsidR="00026A98">
        <w:t>ntegra</w:t>
      </w:r>
      <w:r>
        <w:t xml:space="preserve">r </w:t>
      </w:r>
      <w:r w:rsidR="00026A98">
        <w:t>validación y control de errores</w:t>
      </w:r>
    </w:p>
    <w:p w14:paraId="56164847" w14:textId="4A1D6A9F" w:rsidR="008863D9" w:rsidRDefault="008863D9" w:rsidP="00C30525">
      <w:pPr>
        <w:pStyle w:val="Prrafodelista"/>
        <w:numPr>
          <w:ilvl w:val="1"/>
          <w:numId w:val="3"/>
        </w:numPr>
      </w:pPr>
      <w:r>
        <w:t>Gestionamos unidades</w:t>
      </w:r>
      <w:r w:rsidR="00000058">
        <w:t xml:space="preserve"> (lo mantenemos)</w:t>
      </w:r>
      <w:r w:rsidR="00D81072">
        <w:t xml:space="preserve"> y personas (</w:t>
      </w:r>
      <w:r w:rsidR="00000058">
        <w:t xml:space="preserve">los seleccionamos de </w:t>
      </w:r>
      <w:proofErr w:type="spellStart"/>
      <w:r w:rsidR="00000058">
        <w:t>UACloud</w:t>
      </w:r>
      <w:proofErr w:type="spellEnd"/>
      <w:r w:rsidR="00F75971">
        <w:t>)</w:t>
      </w:r>
      <w:r w:rsidR="0086133E">
        <w:t>, horarios y citas</w:t>
      </w:r>
    </w:p>
    <w:p w14:paraId="2E5243BC" w14:textId="33D2446F" w:rsidR="001C7CB5" w:rsidRDefault="001C7CB5" w:rsidP="00C30525">
      <w:pPr>
        <w:pStyle w:val="Prrafodelista"/>
        <w:numPr>
          <w:ilvl w:val="1"/>
          <w:numId w:val="3"/>
        </w:numPr>
      </w:pPr>
      <w:r>
        <w:t xml:space="preserve">Roles para </w:t>
      </w:r>
      <w:proofErr w:type="gramStart"/>
      <w:r>
        <w:t>la aplicaciones</w:t>
      </w:r>
      <w:proofErr w:type="gramEnd"/>
      <w:r>
        <w:t xml:space="preserve"> (tendremos administradores</w:t>
      </w:r>
      <w:r w:rsidR="00BE2D3E">
        <w:t xml:space="preserve">, </w:t>
      </w:r>
      <w:r>
        <w:t>gestores</w:t>
      </w:r>
      <w:r w:rsidR="00BE2D3E">
        <w:t xml:space="preserve"> y </w:t>
      </w:r>
      <w:r w:rsidR="000A1BBF">
        <w:t>visualizadores</w:t>
      </w:r>
      <w:r w:rsidR="00BE2D3E">
        <w:t>)</w:t>
      </w:r>
    </w:p>
    <w:p w14:paraId="2CD3E60F" w14:textId="7DD582F2" w:rsidR="00D10B60" w:rsidRDefault="00D10B60" w:rsidP="00C30525">
      <w:pPr>
        <w:pStyle w:val="Prrafodelista"/>
        <w:numPr>
          <w:ilvl w:val="0"/>
          <w:numId w:val="3"/>
        </w:numPr>
      </w:pPr>
      <w:r>
        <w:t>Crear API</w:t>
      </w:r>
      <w:r w:rsidR="000A1BBF">
        <w:t>.</w:t>
      </w:r>
    </w:p>
    <w:p w14:paraId="3C3211B4" w14:textId="6DD649EF" w:rsidR="00070265" w:rsidRDefault="00070265" w:rsidP="00C30525">
      <w:pPr>
        <w:pStyle w:val="Prrafodelista"/>
        <w:numPr>
          <w:ilvl w:val="1"/>
          <w:numId w:val="3"/>
        </w:numPr>
      </w:pPr>
      <w:r>
        <w:t>Normalizar</w:t>
      </w:r>
    </w:p>
    <w:p w14:paraId="6BF55711" w14:textId="42137EA8" w:rsidR="00070265" w:rsidRDefault="0094750E" w:rsidP="00C30525">
      <w:pPr>
        <w:pStyle w:val="Prrafodelista"/>
        <w:numPr>
          <w:ilvl w:val="1"/>
          <w:numId w:val="3"/>
        </w:numPr>
      </w:pPr>
      <w:r>
        <w:t>Aprender lo básico de C#</w:t>
      </w:r>
      <w:r w:rsidR="00A93124">
        <w:t xml:space="preserve"> para hacer la aplicación (no ser muy exquisitos)</w:t>
      </w:r>
    </w:p>
    <w:p w14:paraId="1596927C" w14:textId="5036CBE0" w:rsidR="00AA5C7D" w:rsidRDefault="00AA5C7D" w:rsidP="00C30525">
      <w:pPr>
        <w:pStyle w:val="Prrafodelista"/>
        <w:numPr>
          <w:ilvl w:val="1"/>
          <w:numId w:val="3"/>
        </w:numPr>
      </w:pPr>
      <w:r>
        <w:t>Seguridad CAS</w:t>
      </w:r>
    </w:p>
    <w:p w14:paraId="7F475B81" w14:textId="3EC9DC05" w:rsidR="0094750E" w:rsidRPr="0094750E" w:rsidRDefault="0094750E" w:rsidP="00C30525">
      <w:pPr>
        <w:pStyle w:val="Prrafodelista"/>
        <w:numPr>
          <w:ilvl w:val="1"/>
          <w:numId w:val="3"/>
        </w:numPr>
      </w:pPr>
      <w:r>
        <w:t>V</w:t>
      </w:r>
      <w:r w:rsidRPr="0094750E">
        <w:t>alidar la información entre el cliente y el servidor</w:t>
      </w:r>
    </w:p>
    <w:p w14:paraId="0917F35B" w14:textId="74C9325B" w:rsidR="0094750E" w:rsidRDefault="0094750E" w:rsidP="00C30525">
      <w:pPr>
        <w:pStyle w:val="Prrafodelista"/>
        <w:numPr>
          <w:ilvl w:val="1"/>
          <w:numId w:val="3"/>
        </w:numPr>
      </w:pPr>
      <w:r>
        <w:t>Control de errores, desde la parte cliente</w:t>
      </w:r>
      <w:r w:rsidR="001E2F90">
        <w:t xml:space="preserve"> y del servidor (</w:t>
      </w:r>
      <w:r>
        <w:t>normalizando las respuestas al cliente</w:t>
      </w:r>
      <w:r w:rsidR="001E2F90">
        <w:t>)</w:t>
      </w:r>
    </w:p>
    <w:p w14:paraId="072A9EBA" w14:textId="24A17A85" w:rsidR="0094750E" w:rsidRDefault="001E2F90" w:rsidP="00C30525">
      <w:pPr>
        <w:pStyle w:val="Prrafodelista"/>
        <w:numPr>
          <w:ilvl w:val="1"/>
          <w:numId w:val="3"/>
        </w:numPr>
      </w:pPr>
      <w:r>
        <w:t>Uso de la plantilla CRUD</w:t>
      </w:r>
    </w:p>
    <w:p w14:paraId="28AF5234" w14:textId="2CF369C7" w:rsidR="00EA561F" w:rsidRDefault="00EA561F" w:rsidP="00C30525">
      <w:pPr>
        <w:pStyle w:val="Prrafodelista"/>
        <w:numPr>
          <w:ilvl w:val="2"/>
          <w:numId w:val="3"/>
        </w:numPr>
      </w:pPr>
      <w:r>
        <w:t xml:space="preserve">Probar </w:t>
      </w:r>
      <w:proofErr w:type="spellStart"/>
      <w:r w:rsidR="002F58D4">
        <w:t>APIs</w:t>
      </w:r>
      <w:proofErr w:type="spellEnd"/>
      <w:r w:rsidR="002F58D4">
        <w:t xml:space="preserve"> con POSTMAN</w:t>
      </w:r>
    </w:p>
    <w:p w14:paraId="355326B1" w14:textId="3C9B30E3" w:rsidR="00A93124" w:rsidRDefault="001E2F90" w:rsidP="00C30525">
      <w:pPr>
        <w:pStyle w:val="Prrafodelista"/>
        <w:numPr>
          <w:ilvl w:val="2"/>
          <w:numId w:val="3"/>
        </w:numPr>
      </w:pPr>
      <w:r>
        <w:t xml:space="preserve">Partimos de </w:t>
      </w:r>
      <w:r w:rsidR="00774535">
        <w:t xml:space="preserve">gestión de una tabla base, por ejemplo, unidades </w:t>
      </w:r>
      <w:r w:rsidR="0086133E">
        <w:t>implicadas</w:t>
      </w:r>
    </w:p>
    <w:p w14:paraId="34012FC4" w14:textId="77777777" w:rsidR="00000058" w:rsidRDefault="00BE2D3E" w:rsidP="00C30525">
      <w:pPr>
        <w:pStyle w:val="Prrafodelista"/>
        <w:numPr>
          <w:ilvl w:val="2"/>
          <w:numId w:val="3"/>
        </w:numPr>
      </w:pPr>
      <w:r>
        <w:t>Seguridad por Roles</w:t>
      </w:r>
      <w:r w:rsidR="00000058">
        <w:t xml:space="preserve">. </w:t>
      </w:r>
    </w:p>
    <w:p w14:paraId="5241BCBE" w14:textId="7003C21D" w:rsidR="00BE2D3E" w:rsidRDefault="009478BA" w:rsidP="00C30525">
      <w:pPr>
        <w:pStyle w:val="Prrafodelista"/>
        <w:numPr>
          <w:ilvl w:val="3"/>
          <w:numId w:val="3"/>
        </w:numPr>
      </w:pPr>
      <w:r>
        <w:t xml:space="preserve">Super administrador </w:t>
      </w:r>
      <w:r w:rsidR="00000058">
        <w:t xml:space="preserve">dan de alta unidades </w:t>
      </w:r>
    </w:p>
    <w:p w14:paraId="32B30DA0" w14:textId="094FB601" w:rsidR="00000058" w:rsidRDefault="009478BA" w:rsidP="00C30525">
      <w:pPr>
        <w:pStyle w:val="Prrafodelista"/>
        <w:numPr>
          <w:ilvl w:val="3"/>
          <w:numId w:val="3"/>
        </w:numPr>
      </w:pPr>
      <w:r>
        <w:t>Administradores</w:t>
      </w:r>
      <w:r w:rsidR="00000058">
        <w:t xml:space="preserve"> (asociados a unidades) dan de alta usuarios</w:t>
      </w:r>
      <w:r w:rsidR="0085338A">
        <w:t>/permiso</w:t>
      </w:r>
      <w:r w:rsidR="00000058">
        <w:t xml:space="preserve"> y </w:t>
      </w:r>
      <w:r>
        <w:t>gestionan horario</w:t>
      </w:r>
    </w:p>
    <w:p w14:paraId="7AD6DE26" w14:textId="50F56720" w:rsidR="009478BA" w:rsidRDefault="009478BA" w:rsidP="00C30525">
      <w:pPr>
        <w:pStyle w:val="Prrafodelista"/>
        <w:numPr>
          <w:ilvl w:val="3"/>
          <w:numId w:val="3"/>
        </w:numPr>
      </w:pPr>
      <w:r>
        <w:t>Gestores</w:t>
      </w:r>
      <w:r w:rsidR="0085338A">
        <w:t xml:space="preserve"> (asociados a unidades)</w:t>
      </w:r>
      <w:r>
        <w:t xml:space="preserve"> mantienen las citas</w:t>
      </w:r>
    </w:p>
    <w:p w14:paraId="7660C045" w14:textId="62C3F8B5" w:rsidR="009478BA" w:rsidRDefault="009478BA" w:rsidP="00C30525">
      <w:pPr>
        <w:pStyle w:val="Prrafodelista"/>
        <w:numPr>
          <w:ilvl w:val="3"/>
          <w:numId w:val="3"/>
        </w:numPr>
      </w:pPr>
      <w:r>
        <w:t>Visualizadores</w:t>
      </w:r>
      <w:r w:rsidR="0085338A">
        <w:t xml:space="preserve"> (asociados a </w:t>
      </w:r>
      <w:proofErr w:type="gramStart"/>
      <w:r w:rsidR="0085338A">
        <w:t xml:space="preserve">unidades) </w:t>
      </w:r>
      <w:r>
        <w:t xml:space="preserve"> </w:t>
      </w:r>
      <w:r w:rsidR="0085338A">
        <w:t>acceden</w:t>
      </w:r>
      <w:proofErr w:type="gramEnd"/>
      <w:r w:rsidR="0085338A">
        <w:t xml:space="preserve"> al calendario completo, pero no pueden modificarlo</w:t>
      </w:r>
    </w:p>
    <w:p w14:paraId="3DC3910C" w14:textId="76DE7C01" w:rsidR="00663BF4" w:rsidRDefault="00666AF3" w:rsidP="00C30525">
      <w:pPr>
        <w:pStyle w:val="Prrafodelista"/>
        <w:numPr>
          <w:ilvl w:val="1"/>
          <w:numId w:val="3"/>
        </w:numPr>
      </w:pPr>
      <w:r>
        <w:t xml:space="preserve">API para la gestión de </w:t>
      </w:r>
      <w:r w:rsidR="00000058">
        <w:t>permisos usuario / unidad</w:t>
      </w:r>
      <w:r>
        <w:t xml:space="preserve"> y citas</w:t>
      </w:r>
    </w:p>
    <w:p w14:paraId="21CEC44A" w14:textId="5A09D65E" w:rsidR="002F58D4" w:rsidRDefault="002F58D4" w:rsidP="00C30525">
      <w:pPr>
        <w:pStyle w:val="Prrafodelista"/>
        <w:numPr>
          <w:ilvl w:val="1"/>
          <w:numId w:val="3"/>
        </w:numPr>
      </w:pPr>
      <w:r>
        <w:t>Pruebas unitarias con IA</w:t>
      </w:r>
    </w:p>
    <w:p w14:paraId="06AECA65" w14:textId="14ED909C" w:rsidR="00D10B60" w:rsidRDefault="00D10B60" w:rsidP="00C30525">
      <w:pPr>
        <w:pStyle w:val="Prrafodelista"/>
        <w:numPr>
          <w:ilvl w:val="0"/>
          <w:numId w:val="3"/>
        </w:numPr>
      </w:pPr>
      <w:r>
        <w:t>Pantallas del cliente</w:t>
      </w:r>
      <w:r w:rsidR="000A1BBF">
        <w:t xml:space="preserve"> (</w:t>
      </w:r>
      <w:r>
        <w:t>buscando que sea uniforme</w:t>
      </w:r>
      <w:r w:rsidR="00EF3395">
        <w:t>, usable y accesible</w:t>
      </w:r>
      <w:r w:rsidR="000A1BBF">
        <w:t>)</w:t>
      </w:r>
      <w:r w:rsidR="00EF3395">
        <w:t xml:space="preserve">. </w:t>
      </w:r>
      <w:r>
        <w:t xml:space="preserve"> </w:t>
      </w:r>
    </w:p>
    <w:p w14:paraId="5D238A3C" w14:textId="0779A901" w:rsidR="00A93124" w:rsidRDefault="00A93124" w:rsidP="00C30525">
      <w:pPr>
        <w:pStyle w:val="Prrafodelista"/>
        <w:numPr>
          <w:ilvl w:val="1"/>
          <w:numId w:val="3"/>
        </w:numPr>
      </w:pPr>
      <w:r>
        <w:t>Normalizar</w:t>
      </w:r>
    </w:p>
    <w:p w14:paraId="1BFA0B11" w14:textId="64D47192" w:rsidR="00A93124" w:rsidRDefault="00A93124" w:rsidP="00C30525">
      <w:pPr>
        <w:pStyle w:val="Prrafodelista"/>
        <w:numPr>
          <w:ilvl w:val="1"/>
          <w:numId w:val="3"/>
        </w:numPr>
      </w:pPr>
      <w:r>
        <w:t>Aprender lo básico de Vue.js para hacer la aplicación (no ser muy exquisitos)</w:t>
      </w:r>
    </w:p>
    <w:p w14:paraId="3B2D986F" w14:textId="469D1CC5" w:rsidR="001E637F" w:rsidRDefault="001E637F" w:rsidP="00C30525">
      <w:pPr>
        <w:pStyle w:val="Prrafodelista"/>
        <w:numPr>
          <w:ilvl w:val="1"/>
          <w:numId w:val="3"/>
        </w:numPr>
      </w:pPr>
      <w:r>
        <w:t>Aprender a crear páginas</w:t>
      </w:r>
      <w:r w:rsidR="00AA5C7D">
        <w:t xml:space="preserve"> y</w:t>
      </w:r>
      <w:r>
        <w:t xml:space="preserve"> enlazarlas en </w:t>
      </w:r>
      <w:proofErr w:type="spellStart"/>
      <w:r>
        <w:t>router</w:t>
      </w:r>
      <w:proofErr w:type="spellEnd"/>
    </w:p>
    <w:p w14:paraId="5DF9D437" w14:textId="3E9CCA92" w:rsidR="008C5444" w:rsidRDefault="008C5444" w:rsidP="00C30525">
      <w:pPr>
        <w:pStyle w:val="Prrafodelista"/>
        <w:numPr>
          <w:ilvl w:val="2"/>
          <w:numId w:val="3"/>
        </w:numPr>
      </w:pPr>
      <w:r>
        <w:lastRenderedPageBreak/>
        <w:t>Página de reservas</w:t>
      </w:r>
    </w:p>
    <w:p w14:paraId="5B0EF0E6" w14:textId="77777777" w:rsidR="00AA5C7D" w:rsidRDefault="00AA5C7D" w:rsidP="00C30525">
      <w:pPr>
        <w:pStyle w:val="Prrafodelista"/>
        <w:numPr>
          <w:ilvl w:val="1"/>
          <w:numId w:val="3"/>
        </w:numPr>
      </w:pPr>
      <w:r>
        <w:t>Seguridad Token</w:t>
      </w:r>
    </w:p>
    <w:p w14:paraId="77E1EB0A" w14:textId="26C7F6D0" w:rsidR="00BE2D3E" w:rsidRDefault="00BE2D3E" w:rsidP="00C30525">
      <w:pPr>
        <w:pStyle w:val="Prrafodelista"/>
        <w:numPr>
          <w:ilvl w:val="2"/>
          <w:numId w:val="3"/>
        </w:numPr>
      </w:pPr>
      <w:r>
        <w:t>Seguridad por Roles</w:t>
      </w:r>
    </w:p>
    <w:p w14:paraId="254BA58A" w14:textId="5B9779AB" w:rsidR="00EF3395" w:rsidRDefault="00070265" w:rsidP="00C30525">
      <w:pPr>
        <w:pStyle w:val="Prrafodelista"/>
        <w:numPr>
          <w:ilvl w:val="1"/>
          <w:numId w:val="3"/>
        </w:numPr>
      </w:pPr>
      <w:r>
        <w:t>Uso de componentes desarrollados por la UA</w:t>
      </w:r>
    </w:p>
    <w:p w14:paraId="40D0F7CE" w14:textId="1CA2DD0B" w:rsidR="00AA5C7D" w:rsidRDefault="00AA5C7D" w:rsidP="00C30525">
      <w:pPr>
        <w:pStyle w:val="Prrafodelista"/>
        <w:numPr>
          <w:ilvl w:val="2"/>
          <w:numId w:val="3"/>
        </w:numPr>
      </w:pPr>
      <w:r>
        <w:t>Gestionar la tabla CRUD de unidades</w:t>
      </w:r>
    </w:p>
    <w:p w14:paraId="7B4D3281" w14:textId="4F1B4683" w:rsidR="00A93124" w:rsidRDefault="001E637F" w:rsidP="00C30525">
      <w:pPr>
        <w:pStyle w:val="Prrafodelista"/>
        <w:numPr>
          <w:ilvl w:val="1"/>
          <w:numId w:val="3"/>
        </w:numPr>
      </w:pPr>
      <w:r>
        <w:t>Crear</w:t>
      </w:r>
      <w:r w:rsidR="00AA5C7D">
        <w:t xml:space="preserve"> nuestro propio componente</w:t>
      </w:r>
    </w:p>
    <w:p w14:paraId="45A84A67" w14:textId="3B4DDB80" w:rsidR="000436D4" w:rsidRDefault="000436D4" w:rsidP="00C30525">
      <w:pPr>
        <w:pStyle w:val="Prrafodelista"/>
        <w:numPr>
          <w:ilvl w:val="1"/>
          <w:numId w:val="3"/>
        </w:numPr>
      </w:pPr>
      <w:r>
        <w:t>Ampliar o explotar un componente existente</w:t>
      </w:r>
    </w:p>
    <w:p w14:paraId="1476FA34" w14:textId="28B793DC" w:rsidR="002F58D4" w:rsidRDefault="002F58D4" w:rsidP="00C30525">
      <w:pPr>
        <w:pStyle w:val="Prrafodelista"/>
        <w:numPr>
          <w:ilvl w:val="1"/>
          <w:numId w:val="3"/>
        </w:numPr>
      </w:pPr>
      <w:r>
        <w:t>Pruebas unitarias con IA</w:t>
      </w:r>
    </w:p>
    <w:p w14:paraId="71F4D6BD" w14:textId="47B0C0EE" w:rsidR="002F58D4" w:rsidRDefault="002F58D4" w:rsidP="00C30525">
      <w:pPr>
        <w:pStyle w:val="Prrafodelista"/>
        <w:numPr>
          <w:ilvl w:val="0"/>
          <w:numId w:val="3"/>
        </w:numPr>
      </w:pPr>
      <w:r>
        <w:t>Accesibilidad</w:t>
      </w:r>
    </w:p>
    <w:p w14:paraId="39A88F2F" w14:textId="71C24D0A" w:rsidR="002F58D4" w:rsidRDefault="002F58D4" w:rsidP="00C30525">
      <w:pPr>
        <w:pStyle w:val="Prrafodelista"/>
        <w:numPr>
          <w:ilvl w:val="1"/>
          <w:numId w:val="3"/>
        </w:numPr>
      </w:pPr>
      <w:r>
        <w:t xml:space="preserve">Las </w:t>
      </w:r>
      <w:r w:rsidR="00990BDD">
        <w:t>vistas y l</w:t>
      </w:r>
      <w:r>
        <w:t>os componentes que creemos no deben ser accesibles</w:t>
      </w:r>
      <w:r w:rsidR="00990BDD">
        <w:t xml:space="preserve"> (estructura, contraste, textos alternativos, foco, </w:t>
      </w:r>
      <w:proofErr w:type="spellStart"/>
      <w:r w:rsidR="002457BA">
        <w:t>label</w:t>
      </w:r>
      <w:proofErr w:type="spellEnd"/>
      <w:r w:rsidR="002457BA">
        <w:t>, etc.).</w:t>
      </w:r>
    </w:p>
    <w:p w14:paraId="4D1D0237" w14:textId="27C8AB59" w:rsidR="002457BA" w:rsidRDefault="002457BA" w:rsidP="00C30525">
      <w:pPr>
        <w:pStyle w:val="Prrafodelista"/>
        <w:numPr>
          <w:ilvl w:val="1"/>
          <w:numId w:val="3"/>
        </w:numPr>
      </w:pPr>
      <w:r>
        <w:t>Aprender a usar la extensión para poder corregir todos los errores</w:t>
      </w:r>
    </w:p>
    <w:p w14:paraId="186DA0EE" w14:textId="77777777" w:rsidR="00990BDD" w:rsidRDefault="00990BDD" w:rsidP="00990BDD">
      <w:pPr>
        <w:pStyle w:val="Prrafodelista"/>
        <w:numPr>
          <w:ilvl w:val="0"/>
          <w:numId w:val="0"/>
        </w:numPr>
        <w:ind w:left="1440"/>
      </w:pPr>
    </w:p>
    <w:p w14:paraId="4E9DFB7E" w14:textId="77777777" w:rsidR="002457BA" w:rsidRDefault="002457BA">
      <w:pPr>
        <w:spacing w:after="120" w:line="264" w:lineRule="auto"/>
        <w:rPr>
          <w:rFonts w:eastAsiaTheme="majorEastAsia"/>
          <w:b/>
          <w:bCs/>
          <w:caps/>
          <w:color w:val="225787" w:themeColor="accent1" w:themeShade="BF"/>
          <w:sz w:val="40"/>
          <w:szCs w:val="44"/>
        </w:rPr>
      </w:pPr>
      <w:r>
        <w:br w:type="page"/>
      </w:r>
    </w:p>
    <w:p w14:paraId="273200B5" w14:textId="58624FD8" w:rsidR="00634F3F" w:rsidRDefault="00634F3F" w:rsidP="003B4771">
      <w:pPr>
        <w:pStyle w:val="Ttulo2"/>
      </w:pPr>
      <w:bookmarkStart w:id="7" w:name="_Toc209118302"/>
      <w:r>
        <w:lastRenderedPageBreak/>
        <w:t>Página de reservas (Usuarios UACloud)</w:t>
      </w:r>
      <w:bookmarkEnd w:id="7"/>
    </w:p>
    <w:p w14:paraId="0036A4CC" w14:textId="30CDA4AF" w:rsidR="00CB521A" w:rsidRDefault="00CB521A" w:rsidP="00CB521A">
      <w:r>
        <w:t xml:space="preserve">Debe ser un listado de </w:t>
      </w:r>
      <w:r w:rsidR="0044032E">
        <w:t>reservas y huecos</w:t>
      </w:r>
    </w:p>
    <w:p w14:paraId="5270194A" w14:textId="7B1445FE" w:rsidR="00464627" w:rsidRDefault="00464627" w:rsidP="00464627">
      <w:pPr>
        <w:pStyle w:val="Ttulo3"/>
      </w:pPr>
      <w:bookmarkStart w:id="8" w:name="_Toc209118303"/>
      <w:r>
        <w:t>Affluences</w:t>
      </w:r>
      <w:bookmarkEnd w:id="8"/>
    </w:p>
    <w:p w14:paraId="0160425E" w14:textId="0E208311" w:rsidR="00666AF3" w:rsidRPr="00666AF3" w:rsidRDefault="00EF1A6A" w:rsidP="00666AF3">
      <w:r>
        <w:t>Aunque se puede hacer con componentes, por el momento lo hacemos en la propia vista</w:t>
      </w:r>
      <w:r w:rsidR="004A2ABC">
        <w:t>, la duración de la reserva se hace al definir la unidad</w:t>
      </w:r>
      <w:r w:rsidR="006449C3">
        <w:t>.</w:t>
      </w:r>
    </w:p>
    <w:p w14:paraId="3ACD17B0" w14:textId="7A9F72AB" w:rsidR="00634F3F" w:rsidRDefault="00CB521A" w:rsidP="00634F3F">
      <w:r w:rsidRPr="00CB521A">
        <w:rPr>
          <w:noProof/>
        </w:rPr>
        <w:drawing>
          <wp:inline distT="0" distB="0" distL="0" distR="0" wp14:anchorId="51FF13D7" wp14:editId="5BDA1F8D">
            <wp:extent cx="5003800" cy="2405436"/>
            <wp:effectExtent l="0" t="0" r="6350" b="0"/>
            <wp:docPr id="148577464" name="Imagen 1" descr="Selección de horas disponibles para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464" name="Imagen 1" descr="Selección de horas disponibles para cita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078" cy="24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69C7" w14:textId="689CCA32" w:rsidR="00634F3F" w:rsidRDefault="0044032E" w:rsidP="00634F3F">
      <w:r>
        <w:t>Al estar identificado</w:t>
      </w:r>
      <w:r w:rsidR="008B64E6">
        <w:t>, solo le hacemos un resumen y una caja de observaciones.</w:t>
      </w:r>
    </w:p>
    <w:p w14:paraId="7B87A111" w14:textId="0FC46C9A" w:rsidR="0044032E" w:rsidRDefault="0044032E" w:rsidP="00634F3F">
      <w:r w:rsidRPr="0044032E">
        <w:rPr>
          <w:noProof/>
        </w:rPr>
        <w:drawing>
          <wp:inline distT="0" distB="0" distL="0" distR="0" wp14:anchorId="7D86F927" wp14:editId="0C7CAB6D">
            <wp:extent cx="2844800" cy="2654019"/>
            <wp:effectExtent l="0" t="0" r="0" b="0"/>
            <wp:docPr id="1758757108" name="Imagen 1" descr="Confirmación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7108" name="Imagen 1" descr="Confirmación reserv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1796" cy="266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0AAB" w14:textId="6123A879" w:rsidR="008B64E6" w:rsidRDefault="008B64E6" w:rsidP="00634F3F">
      <w:r>
        <w:t>Si pulsa reservar</w:t>
      </w:r>
      <w:r w:rsidR="00EF6F6F">
        <w:t>, ya se hace la reserva</w:t>
      </w:r>
      <w:r w:rsidR="00464627">
        <w:t xml:space="preserve"> (nada de correos)</w:t>
      </w:r>
      <w:r w:rsidR="00EF6F6F">
        <w:t>.</w:t>
      </w:r>
    </w:p>
    <w:p w14:paraId="4115686F" w14:textId="7040FB85" w:rsidR="0044032E" w:rsidRPr="00634F3F" w:rsidRDefault="00EF6F6F" w:rsidP="00634F3F">
      <w:r>
        <w:t>No validamos nada de la persona, PAS, PDI o Alumno. Simplemente que esté identificado.</w:t>
      </w:r>
    </w:p>
    <w:p w14:paraId="52DC07DF" w14:textId="77777777" w:rsidR="00464627" w:rsidRDefault="00464627">
      <w:pPr>
        <w:spacing w:after="120" w:line="264" w:lineRule="auto"/>
        <w:rPr>
          <w:rFonts w:eastAsiaTheme="majorEastAsia"/>
          <w:b/>
          <w:bCs/>
          <w:caps/>
          <w:color w:val="225787" w:themeColor="accent1" w:themeShade="BF"/>
          <w:sz w:val="40"/>
          <w:szCs w:val="44"/>
        </w:rPr>
      </w:pPr>
      <w:r>
        <w:br w:type="page"/>
      </w:r>
    </w:p>
    <w:p w14:paraId="2434F9D7" w14:textId="06324DB7" w:rsidR="003B4771" w:rsidRPr="005138A4" w:rsidRDefault="000436D4" w:rsidP="003B4771">
      <w:pPr>
        <w:pStyle w:val="Ttulo2"/>
      </w:pPr>
      <w:bookmarkStart w:id="9" w:name="_Toc209118304"/>
      <w:r>
        <w:lastRenderedPageBreak/>
        <w:t>Propio compone</w:t>
      </w:r>
      <w:r w:rsidR="0060613B">
        <w:t>n</w:t>
      </w:r>
      <w:r>
        <w:t>te</w:t>
      </w:r>
      <w:bookmarkEnd w:id="9"/>
    </w:p>
    <w:p w14:paraId="211BDA49" w14:textId="53EAF65D" w:rsidR="00863DA1" w:rsidRDefault="0060613B" w:rsidP="00CE6FCE">
      <w:r>
        <w:t xml:space="preserve">La idea es que sea muy sencillo y que lo entiendan rápidamente. </w:t>
      </w:r>
    </w:p>
    <w:p w14:paraId="547B4387" w14:textId="0D420841" w:rsidR="0060613B" w:rsidRDefault="00EA561F" w:rsidP="00C30525">
      <w:pPr>
        <w:pStyle w:val="Prrafodelista"/>
        <w:numPr>
          <w:ilvl w:val="0"/>
          <w:numId w:val="3"/>
        </w:numPr>
      </w:pPr>
      <w:r>
        <w:t>Creamos dos componentes: para las horas y duración de la vista anterior.</w:t>
      </w:r>
    </w:p>
    <w:p w14:paraId="49628FC8" w14:textId="3D9CE8D2" w:rsidR="00F44F41" w:rsidRDefault="0087386E" w:rsidP="00C30525">
      <w:pPr>
        <w:pStyle w:val="Prrafodelista"/>
        <w:numPr>
          <w:ilvl w:val="0"/>
          <w:numId w:val="3"/>
        </w:numPr>
      </w:pPr>
      <w:r>
        <w:t xml:space="preserve">El siguiente sería el que necesitamos para la aplicación y que copiaría de </w:t>
      </w:r>
      <w:proofErr w:type="spellStart"/>
      <w:r>
        <w:t>Affluences</w:t>
      </w:r>
      <w:proofErr w:type="spellEnd"/>
    </w:p>
    <w:p w14:paraId="376F4F24" w14:textId="77777777" w:rsidR="00EF6F6F" w:rsidRDefault="00EF6F6F" w:rsidP="00EF6F6F"/>
    <w:p w14:paraId="1C4B3736" w14:textId="63BA3B1D" w:rsidR="00EF6F6F" w:rsidRDefault="00464627" w:rsidP="00464627">
      <w:pPr>
        <w:pStyle w:val="Ttulo3"/>
      </w:pPr>
      <w:bookmarkStart w:id="10" w:name="_Toc209118305"/>
      <w:r>
        <w:t>Affluences</w:t>
      </w:r>
      <w:bookmarkEnd w:id="10"/>
    </w:p>
    <w:p w14:paraId="5D77D90D" w14:textId="6608ACAF" w:rsidR="00464627" w:rsidRDefault="006C756E" w:rsidP="00464627">
      <w:r>
        <w:t>Me gusta porque tiene dos modos, lectura para verlo y de edición para cambiar los datos</w:t>
      </w:r>
      <w:r w:rsidR="00EA561F">
        <w:t xml:space="preserve">. </w:t>
      </w:r>
    </w:p>
    <w:p w14:paraId="1EBD523B" w14:textId="7C88A128" w:rsidR="00EA561F" w:rsidRDefault="00EA561F" w:rsidP="00464627">
      <w:r>
        <w:t xml:space="preserve">Creo que puede ser </w:t>
      </w:r>
      <w:r w:rsidR="00000058">
        <w:t>un modelo para seguir</w:t>
      </w:r>
      <w:r>
        <w:t xml:space="preserve"> en muchos componentes.</w:t>
      </w:r>
    </w:p>
    <w:p w14:paraId="60565D9B" w14:textId="1A7A360A" w:rsidR="006C756E" w:rsidRDefault="006C756E" w:rsidP="00464627">
      <w:r>
        <w:rPr>
          <w:noProof/>
        </w:rPr>
        <w:drawing>
          <wp:inline distT="0" distB="0" distL="0" distR="0" wp14:anchorId="4D475562" wp14:editId="3ACC9163">
            <wp:extent cx="4978400" cy="2154312"/>
            <wp:effectExtent l="0" t="0" r="0" b="0"/>
            <wp:docPr id="2082246343" name="Imagen 1" descr="Visualización de un horario de una 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6343" name="Imagen 1" descr="Visualización de un horario de una unida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288" cy="216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8605" w14:textId="60E4C40F" w:rsidR="00B65367" w:rsidRDefault="00B65367" w:rsidP="00464627">
      <w:r>
        <w:rPr>
          <w:noProof/>
        </w:rPr>
        <w:drawing>
          <wp:inline distT="0" distB="0" distL="0" distR="0" wp14:anchorId="1705E8B9" wp14:editId="5A3A1DED">
            <wp:extent cx="5041900" cy="2829606"/>
            <wp:effectExtent l="0" t="0" r="6350" b="8890"/>
            <wp:docPr id="2126969227" name="Imagen 2" descr="Edición de un horario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9227" name="Imagen 2" descr="Edición de un horario&#10;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23" cy="283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CBFA" w14:textId="1A79801F" w:rsidR="001C7CB5" w:rsidRDefault="001C7CB5" w:rsidP="00464627">
      <w:r>
        <w:t>Por simplificarle, no se personaliza por fechas (aunque la BD lo permite). Siempre se edita el horario general y único por unidad</w:t>
      </w:r>
    </w:p>
    <w:p w14:paraId="05193530" w14:textId="3591DE30" w:rsidR="00BE2D3E" w:rsidRDefault="00BE2D3E" w:rsidP="0045706B">
      <w:pPr>
        <w:pStyle w:val="Ttulo2"/>
      </w:pPr>
      <w:bookmarkStart w:id="11" w:name="_Toc209118306"/>
      <w:r>
        <w:lastRenderedPageBreak/>
        <w:t>Ampliar componentes existentes</w:t>
      </w:r>
      <w:bookmarkEnd w:id="11"/>
    </w:p>
    <w:p w14:paraId="330920F1" w14:textId="47F37E10" w:rsidR="00CF683D" w:rsidRDefault="006F28B7" w:rsidP="00EA561F">
      <w:r>
        <w:t>Poder visualizar horarios</w:t>
      </w:r>
      <w:r w:rsidR="00EA561F">
        <w:t>:</w:t>
      </w:r>
    </w:p>
    <w:p w14:paraId="1E5A82B7" w14:textId="2C821514" w:rsidR="00CF683D" w:rsidRDefault="00CF683D" w:rsidP="00BE2D3E">
      <w:r>
        <w:t>En un listado</w:t>
      </w:r>
    </w:p>
    <w:p w14:paraId="6C7EDF96" w14:textId="6D30E15F" w:rsidR="00CF683D" w:rsidRDefault="008C5444" w:rsidP="00BE2D3E">
      <w:r>
        <w:rPr>
          <w:noProof/>
          <w:sz w:val="22"/>
        </w:rPr>
        <w:drawing>
          <wp:inline distT="0" distB="0" distL="0" distR="0" wp14:anchorId="7D52D059" wp14:editId="7865007B">
            <wp:extent cx="6192520" cy="2643505"/>
            <wp:effectExtent l="0" t="0" r="0" b="4445"/>
            <wp:docPr id="944498038" name="Imagen 4" descr="Listado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8038" name="Imagen 4" descr="Listado de cita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C753" w14:textId="20AA8446" w:rsidR="00EA561F" w:rsidRDefault="00EA561F" w:rsidP="00EA561F">
      <w:r>
        <w:t>Por semanas en un calendario</w:t>
      </w:r>
    </w:p>
    <w:p w14:paraId="2BA9A1A5" w14:textId="77777777" w:rsidR="00EA561F" w:rsidRDefault="00EA561F" w:rsidP="00EA561F">
      <w:r>
        <w:rPr>
          <w:noProof/>
          <w:sz w:val="22"/>
        </w:rPr>
        <w:drawing>
          <wp:inline distT="0" distB="0" distL="0" distR="0" wp14:anchorId="25AB1414" wp14:editId="21A412D4">
            <wp:extent cx="6192520" cy="2391410"/>
            <wp:effectExtent l="0" t="0" r="0" b="8890"/>
            <wp:docPr id="1516097476" name="Imagen 3" descr="Calendario con citas, con posibilidad de edi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7476" name="Imagen 3" descr="Calendario con citas, con posibilidad de edit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BE5D" w14:textId="6308768A" w:rsidR="00EA561F" w:rsidRDefault="00EA561F" w:rsidP="00BE2D3E">
      <w:r>
        <w:t xml:space="preserve">En nuestro caso sería con </w:t>
      </w:r>
      <w:proofErr w:type="spellStart"/>
      <w:r>
        <w:t>FullCalendar</w:t>
      </w:r>
      <w:proofErr w:type="spellEnd"/>
      <w:r>
        <w:t>.</w:t>
      </w:r>
    </w:p>
    <w:p w14:paraId="3FFF9EFB" w14:textId="14F3C73C" w:rsidR="005563A9" w:rsidRDefault="00EA561F" w:rsidP="005563A9">
      <w:r>
        <w:t>Si lo vemos complicado, lo hacemos por lo menos como un listado, con sus filtros.</w:t>
      </w:r>
    </w:p>
    <w:p w14:paraId="2F0F5F8D" w14:textId="77777777" w:rsidR="009D48F6" w:rsidRDefault="009D48F6" w:rsidP="00BE2D3E">
      <w:pPr>
        <w:sectPr w:rsidR="009D48F6" w:rsidSect="00D828CC"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code="9"/>
          <w:pgMar w:top="1440" w:right="1077" w:bottom="1440" w:left="1077" w:header="709" w:footer="449" w:gutter="0"/>
          <w:cols w:space="708"/>
          <w:titlePg/>
          <w:docGrid w:linePitch="360"/>
        </w:sectPr>
      </w:pPr>
    </w:p>
    <w:p w14:paraId="65BAF5CA" w14:textId="765DE11A" w:rsidR="00EA561F" w:rsidRDefault="005563A9" w:rsidP="00391B00">
      <w:pPr>
        <w:pStyle w:val="Ttulo2"/>
      </w:pPr>
      <w:bookmarkStart w:id="12" w:name="_Toc209118307"/>
      <w:r>
        <w:lastRenderedPageBreak/>
        <w:t>Organización del curso</w:t>
      </w:r>
      <w:bookmarkEnd w:id="12"/>
    </w:p>
    <w:p w14:paraId="2061816B" w14:textId="5770962E" w:rsidR="009D48F6" w:rsidRPr="009D48F6" w:rsidRDefault="009D48F6" w:rsidP="009D48F6">
      <w:r w:rsidRPr="009D48F6">
        <w:rPr>
          <w:noProof/>
        </w:rPr>
        <w:drawing>
          <wp:inline distT="0" distB="0" distL="0" distR="0" wp14:anchorId="033842A6" wp14:editId="4F10E385">
            <wp:extent cx="8863330" cy="1607185"/>
            <wp:effectExtent l="0" t="0" r="0" b="0"/>
            <wp:docPr id="1104815907" name="Imagen 8" descr="Organigrama del curso por fechas, temas y profe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15907" name="Imagen 8" descr="Organigrama del curso por fechas, temas y profeso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D49C" w14:textId="77777777" w:rsidR="005563A9" w:rsidRPr="00863DA1" w:rsidRDefault="005563A9" w:rsidP="00BE2D3E"/>
    <w:sectPr w:rsidR="005563A9" w:rsidRPr="00863DA1" w:rsidSect="009D48F6">
      <w:headerReference w:type="first" r:id="rId23"/>
      <w:footerReference w:type="first" r:id="rId24"/>
      <w:pgSz w:w="16838" w:h="11906" w:orient="landscape" w:code="9"/>
      <w:pgMar w:top="1077" w:right="1440" w:bottom="1077" w:left="1440" w:header="709" w:footer="4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FDE4" w14:textId="77777777" w:rsidR="00AC0E68" w:rsidRDefault="00AC0E68" w:rsidP="00DC7ED6">
      <w:r>
        <w:separator/>
      </w:r>
    </w:p>
    <w:p w14:paraId="286D0712" w14:textId="77777777" w:rsidR="00AC0E68" w:rsidRDefault="00AC0E68" w:rsidP="00DC7ED6"/>
    <w:p w14:paraId="79B4FEF3" w14:textId="77777777" w:rsidR="00AC0E68" w:rsidRDefault="00AC0E68" w:rsidP="00DC7ED6"/>
  </w:endnote>
  <w:endnote w:type="continuationSeparator" w:id="0">
    <w:p w14:paraId="7FFAACAD" w14:textId="77777777" w:rsidR="00AC0E68" w:rsidRDefault="00AC0E68" w:rsidP="00DC7ED6">
      <w:r>
        <w:continuationSeparator/>
      </w:r>
    </w:p>
    <w:p w14:paraId="4EBF5664" w14:textId="77777777" w:rsidR="00AC0E68" w:rsidRDefault="00AC0E68" w:rsidP="00DC7ED6"/>
    <w:p w14:paraId="1D6229C0" w14:textId="77777777" w:rsidR="00AC0E68" w:rsidRDefault="00AC0E68" w:rsidP="00DC7E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Menlo">
    <w:altName w:val="Arial"/>
    <w:charset w:val="00"/>
    <w:family w:val="modern"/>
    <w:pitch w:val="fixed"/>
    <w:sig w:usb0="E60022FF" w:usb1="D200F9FB" w:usb2="02000028" w:usb3="00000000" w:csb0="000001D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BDC7" w14:textId="480ACF95" w:rsidR="00867011" w:rsidRPr="00CB1405" w:rsidRDefault="00867011" w:rsidP="00082536">
    <w:pPr>
      <w:pStyle w:val="Autoraynmerodepgina"/>
      <w:jc w:val="right"/>
    </w:pPr>
    <w:r w:rsidRPr="00CB1405">
      <w:fldChar w:fldCharType="begin"/>
    </w:r>
    <w:r w:rsidRPr="00CB1405">
      <w:instrText>PAGE   \* MERGEFORMAT</w:instrText>
    </w:r>
    <w:r w:rsidRPr="00CB1405">
      <w:fldChar w:fldCharType="separate"/>
    </w:r>
    <w:r w:rsidR="00CA3E2F">
      <w:rPr>
        <w:noProof/>
      </w:rPr>
      <w:t>2</w:t>
    </w:r>
    <w:r w:rsidRPr="00CB1405">
      <w:fldChar w:fldCharType="end"/>
    </w:r>
  </w:p>
  <w:p w14:paraId="26EA9C50" w14:textId="77777777" w:rsidR="00DC4DDC" w:rsidRDefault="00DC4DDC" w:rsidP="00DC7ED6"/>
  <w:p w14:paraId="0D0AE4D9" w14:textId="77777777" w:rsidR="00D17E89" w:rsidRDefault="00D17E89" w:rsidP="00DC7ED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4BAB991E" w14:paraId="28B7D235" w14:textId="77777777" w:rsidTr="4BAB991E">
      <w:trPr>
        <w:trHeight w:val="300"/>
      </w:trPr>
      <w:tc>
        <w:tcPr>
          <w:tcW w:w="3250" w:type="dxa"/>
        </w:tcPr>
        <w:p w14:paraId="4D733A60" w14:textId="4E85AB6B" w:rsidR="4BAB991E" w:rsidRDefault="4BAB991E" w:rsidP="4BAB991E">
          <w:pPr>
            <w:pStyle w:val="Encabezado"/>
            <w:ind w:left="-115"/>
            <w:jc w:val="left"/>
          </w:pPr>
        </w:p>
      </w:tc>
      <w:tc>
        <w:tcPr>
          <w:tcW w:w="3250" w:type="dxa"/>
        </w:tcPr>
        <w:p w14:paraId="7397E228" w14:textId="36AA6EFA" w:rsidR="4BAB991E" w:rsidRDefault="4BAB991E" w:rsidP="4BAB991E">
          <w:pPr>
            <w:pStyle w:val="Encabezado"/>
            <w:jc w:val="center"/>
          </w:pPr>
        </w:p>
      </w:tc>
      <w:tc>
        <w:tcPr>
          <w:tcW w:w="3250" w:type="dxa"/>
        </w:tcPr>
        <w:p w14:paraId="1D75B0B5" w14:textId="357C2B6F" w:rsidR="4BAB991E" w:rsidRDefault="4BAB991E" w:rsidP="4BAB991E">
          <w:pPr>
            <w:pStyle w:val="Encabezado"/>
            <w:ind w:right="-115"/>
          </w:pPr>
        </w:p>
      </w:tc>
    </w:tr>
  </w:tbl>
  <w:p w14:paraId="004D3546" w14:textId="6F84AE80" w:rsidR="4BAB991E" w:rsidRDefault="4BAB991E" w:rsidP="4BAB99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BAB991E" w14:paraId="21FBDD3E" w14:textId="77777777" w:rsidTr="4BAB991E">
      <w:trPr>
        <w:trHeight w:val="300"/>
      </w:trPr>
      <w:tc>
        <w:tcPr>
          <w:tcW w:w="4650" w:type="dxa"/>
        </w:tcPr>
        <w:p w14:paraId="0E6F0DDB" w14:textId="4F57FBD1" w:rsidR="4BAB991E" w:rsidRDefault="4BAB991E" w:rsidP="4BAB991E">
          <w:pPr>
            <w:pStyle w:val="Encabezado"/>
            <w:ind w:left="-115"/>
            <w:jc w:val="left"/>
          </w:pPr>
        </w:p>
      </w:tc>
      <w:tc>
        <w:tcPr>
          <w:tcW w:w="4650" w:type="dxa"/>
        </w:tcPr>
        <w:p w14:paraId="336DAC33" w14:textId="6F8B377E" w:rsidR="4BAB991E" w:rsidRDefault="4BAB991E" w:rsidP="4BAB991E">
          <w:pPr>
            <w:pStyle w:val="Encabezado"/>
            <w:jc w:val="center"/>
          </w:pPr>
        </w:p>
      </w:tc>
      <w:tc>
        <w:tcPr>
          <w:tcW w:w="4650" w:type="dxa"/>
        </w:tcPr>
        <w:p w14:paraId="0C7F9300" w14:textId="12205CE2" w:rsidR="4BAB991E" w:rsidRDefault="4BAB991E" w:rsidP="4BAB991E">
          <w:pPr>
            <w:pStyle w:val="Encabezado"/>
            <w:ind w:right="-115"/>
          </w:pPr>
        </w:p>
      </w:tc>
    </w:tr>
  </w:tbl>
  <w:p w14:paraId="09DA2104" w14:textId="44220A50" w:rsidR="4BAB991E" w:rsidRDefault="4BAB991E" w:rsidP="4BAB99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15BC" w14:textId="77777777" w:rsidR="00AC0E68" w:rsidRDefault="00AC0E68" w:rsidP="00DC7ED6">
      <w:r>
        <w:separator/>
      </w:r>
    </w:p>
    <w:p w14:paraId="17FBAF61" w14:textId="77777777" w:rsidR="00AC0E68" w:rsidRDefault="00AC0E68" w:rsidP="00DC7ED6"/>
    <w:p w14:paraId="2D83ED2A" w14:textId="77777777" w:rsidR="00AC0E68" w:rsidRDefault="00AC0E68" w:rsidP="00DC7ED6"/>
  </w:footnote>
  <w:footnote w:type="continuationSeparator" w:id="0">
    <w:p w14:paraId="394E4D97" w14:textId="77777777" w:rsidR="00AC0E68" w:rsidRDefault="00AC0E68" w:rsidP="00DC7ED6">
      <w:r>
        <w:continuationSeparator/>
      </w:r>
    </w:p>
    <w:p w14:paraId="0C0361DD" w14:textId="77777777" w:rsidR="00AC0E68" w:rsidRDefault="00AC0E68" w:rsidP="00DC7ED6"/>
    <w:p w14:paraId="78CE241D" w14:textId="77777777" w:rsidR="00AC0E68" w:rsidRDefault="00AC0E68" w:rsidP="00DC7E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C493" w14:textId="6B8CA63B" w:rsidR="00D17E89" w:rsidRDefault="4BAB991E" w:rsidP="00DC7ED6">
    <w:pPr>
      <w:pStyle w:val="Encabezado"/>
    </w:pPr>
    <w:r>
      <w:t>EjerCicios curso - CURSO ORACLE, .NET, VUE.JS Y ACCESIBILIDAD</w:t>
    </w:r>
  </w:p>
  <w:p w14:paraId="6D4778AC" w14:textId="77777777" w:rsidR="002A502E" w:rsidRDefault="002A502E" w:rsidP="00DC7E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4BAB991E" w14:paraId="55B5554F" w14:textId="77777777" w:rsidTr="4BAB991E">
      <w:trPr>
        <w:trHeight w:val="300"/>
      </w:trPr>
      <w:tc>
        <w:tcPr>
          <w:tcW w:w="3250" w:type="dxa"/>
        </w:tcPr>
        <w:p w14:paraId="32DE1FF7" w14:textId="052DBFD8" w:rsidR="4BAB991E" w:rsidRDefault="4BAB991E" w:rsidP="4BAB991E">
          <w:pPr>
            <w:pStyle w:val="Encabezado"/>
            <w:ind w:left="-115"/>
            <w:jc w:val="left"/>
          </w:pPr>
        </w:p>
      </w:tc>
      <w:tc>
        <w:tcPr>
          <w:tcW w:w="3250" w:type="dxa"/>
        </w:tcPr>
        <w:p w14:paraId="5AD60D41" w14:textId="0B75B261" w:rsidR="4BAB991E" w:rsidRDefault="4BAB991E" w:rsidP="4BAB991E">
          <w:pPr>
            <w:pStyle w:val="Encabezado"/>
            <w:jc w:val="center"/>
          </w:pPr>
        </w:p>
      </w:tc>
      <w:tc>
        <w:tcPr>
          <w:tcW w:w="3250" w:type="dxa"/>
        </w:tcPr>
        <w:p w14:paraId="156E5BAC" w14:textId="3DB954AE" w:rsidR="4BAB991E" w:rsidRDefault="4BAB991E" w:rsidP="4BAB991E">
          <w:pPr>
            <w:pStyle w:val="Encabezado"/>
            <w:ind w:right="-115"/>
          </w:pPr>
        </w:p>
      </w:tc>
    </w:tr>
  </w:tbl>
  <w:p w14:paraId="5B273D28" w14:textId="62832B92" w:rsidR="4BAB991E" w:rsidRDefault="4BAB991E" w:rsidP="4BAB99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BAB991E" w14:paraId="5A6E40D6" w14:textId="77777777" w:rsidTr="4BAB991E">
      <w:trPr>
        <w:trHeight w:val="300"/>
      </w:trPr>
      <w:tc>
        <w:tcPr>
          <w:tcW w:w="4650" w:type="dxa"/>
        </w:tcPr>
        <w:p w14:paraId="62E8EF5F" w14:textId="6C5A0776" w:rsidR="4BAB991E" w:rsidRDefault="4BAB991E" w:rsidP="4BAB991E">
          <w:pPr>
            <w:pStyle w:val="Encabezado"/>
            <w:ind w:left="-115"/>
            <w:jc w:val="left"/>
          </w:pPr>
        </w:p>
      </w:tc>
      <w:tc>
        <w:tcPr>
          <w:tcW w:w="4650" w:type="dxa"/>
        </w:tcPr>
        <w:p w14:paraId="4F561614" w14:textId="7F9E5EFD" w:rsidR="4BAB991E" w:rsidRDefault="4BAB991E" w:rsidP="4BAB991E">
          <w:pPr>
            <w:pStyle w:val="Encabezado"/>
            <w:jc w:val="center"/>
          </w:pPr>
        </w:p>
      </w:tc>
      <w:tc>
        <w:tcPr>
          <w:tcW w:w="4650" w:type="dxa"/>
        </w:tcPr>
        <w:p w14:paraId="25A700D0" w14:textId="655481C0" w:rsidR="4BAB991E" w:rsidRDefault="4BAB991E" w:rsidP="4BAB991E">
          <w:pPr>
            <w:pStyle w:val="Encabezado"/>
            <w:ind w:right="-115"/>
          </w:pPr>
        </w:p>
      </w:tc>
    </w:tr>
  </w:tbl>
  <w:p w14:paraId="0A54F0FF" w14:textId="1FD81F2F" w:rsidR="4BAB991E" w:rsidRDefault="4BAB991E" w:rsidP="4BAB99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456"/>
    <w:multiLevelType w:val="multilevel"/>
    <w:tmpl w:val="EE8C2016"/>
    <w:lvl w:ilvl="0">
      <w:start w:val="1"/>
      <w:numFmt w:val="decimal"/>
      <w:lvlText w:val="%1."/>
      <w:lvlJc w:val="left"/>
      <w:pPr>
        <w:tabs>
          <w:tab w:val="num" w:pos="227"/>
        </w:tabs>
        <w:ind w:left="227" w:firstLine="0"/>
      </w:pPr>
      <w:rPr>
        <w:rFonts w:hint="default"/>
      </w:rPr>
    </w:lvl>
    <w:lvl w:ilvl="1">
      <w:start w:val="1"/>
      <w:numFmt w:val="decimal"/>
      <w:pStyle w:val="Prrafodelista"/>
      <w:lvlText w:val="%1.%2."/>
      <w:lvlJc w:val="left"/>
      <w:pPr>
        <w:tabs>
          <w:tab w:val="num" w:pos="397"/>
        </w:tabs>
        <w:ind w:left="39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51002E8"/>
    <w:multiLevelType w:val="hybridMultilevel"/>
    <w:tmpl w:val="D1B0C4D6"/>
    <w:lvl w:ilvl="0" w:tplc="98AA30EA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F04EA"/>
    <w:multiLevelType w:val="hybridMultilevel"/>
    <w:tmpl w:val="02664602"/>
    <w:lvl w:ilvl="0" w:tplc="17404DA6">
      <w:start w:val="1"/>
      <w:numFmt w:val="decimal"/>
      <w:pStyle w:val="Cdigofuente"/>
      <w:lvlText w:val="%1"/>
      <w:lvlJc w:val="left"/>
      <w:pPr>
        <w:ind w:left="927" w:hanging="360"/>
      </w:pPr>
      <w:rPr>
        <w:rFonts w:hint="default"/>
        <w:sz w:val="16"/>
      </w:rPr>
    </w:lvl>
    <w:lvl w:ilvl="1" w:tplc="0C0A0019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14316834">
    <w:abstractNumId w:val="2"/>
  </w:num>
  <w:num w:numId="2" w16cid:durableId="1568610099">
    <w:abstractNumId w:val="0"/>
  </w:num>
  <w:num w:numId="3" w16cid:durableId="102814578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FF"/>
    <w:rsid w:val="00000058"/>
    <w:rsid w:val="000019ED"/>
    <w:rsid w:val="00002428"/>
    <w:rsid w:val="00002C81"/>
    <w:rsid w:val="00003527"/>
    <w:rsid w:val="00005C3D"/>
    <w:rsid w:val="000078C1"/>
    <w:rsid w:val="000101C6"/>
    <w:rsid w:val="00010C2E"/>
    <w:rsid w:val="00016396"/>
    <w:rsid w:val="00020250"/>
    <w:rsid w:val="00021763"/>
    <w:rsid w:val="000218AF"/>
    <w:rsid w:val="0002332E"/>
    <w:rsid w:val="00023C5B"/>
    <w:rsid w:val="00024436"/>
    <w:rsid w:val="00026A98"/>
    <w:rsid w:val="000276D4"/>
    <w:rsid w:val="00030369"/>
    <w:rsid w:val="00031E56"/>
    <w:rsid w:val="000326D7"/>
    <w:rsid w:val="00033AA7"/>
    <w:rsid w:val="00034416"/>
    <w:rsid w:val="000344DD"/>
    <w:rsid w:val="00037D68"/>
    <w:rsid w:val="00040F91"/>
    <w:rsid w:val="00041063"/>
    <w:rsid w:val="00041DD5"/>
    <w:rsid w:val="000436D4"/>
    <w:rsid w:val="000442CD"/>
    <w:rsid w:val="000447D5"/>
    <w:rsid w:val="0004653E"/>
    <w:rsid w:val="000500BE"/>
    <w:rsid w:val="00051277"/>
    <w:rsid w:val="00051A00"/>
    <w:rsid w:val="00052299"/>
    <w:rsid w:val="00052D4C"/>
    <w:rsid w:val="00053116"/>
    <w:rsid w:val="00054745"/>
    <w:rsid w:val="00060E43"/>
    <w:rsid w:val="00061205"/>
    <w:rsid w:val="0006201F"/>
    <w:rsid w:val="00070265"/>
    <w:rsid w:val="00070C73"/>
    <w:rsid w:val="00070D81"/>
    <w:rsid w:val="000714CD"/>
    <w:rsid w:val="00071516"/>
    <w:rsid w:val="00071FE4"/>
    <w:rsid w:val="00073D5A"/>
    <w:rsid w:val="0008093A"/>
    <w:rsid w:val="00082093"/>
    <w:rsid w:val="00082536"/>
    <w:rsid w:val="00083061"/>
    <w:rsid w:val="00085098"/>
    <w:rsid w:val="00085657"/>
    <w:rsid w:val="00090A35"/>
    <w:rsid w:val="00090BFC"/>
    <w:rsid w:val="000923B5"/>
    <w:rsid w:val="00093333"/>
    <w:rsid w:val="00093498"/>
    <w:rsid w:val="00093D0F"/>
    <w:rsid w:val="0009426A"/>
    <w:rsid w:val="00095443"/>
    <w:rsid w:val="0009633C"/>
    <w:rsid w:val="000A113E"/>
    <w:rsid w:val="000A18E2"/>
    <w:rsid w:val="000A1BBF"/>
    <w:rsid w:val="000A2EE1"/>
    <w:rsid w:val="000A3D84"/>
    <w:rsid w:val="000A4B80"/>
    <w:rsid w:val="000A6888"/>
    <w:rsid w:val="000B0BBE"/>
    <w:rsid w:val="000B0F03"/>
    <w:rsid w:val="000B1B1E"/>
    <w:rsid w:val="000B4CA4"/>
    <w:rsid w:val="000B56B3"/>
    <w:rsid w:val="000C03BD"/>
    <w:rsid w:val="000C04BB"/>
    <w:rsid w:val="000C390B"/>
    <w:rsid w:val="000C40B7"/>
    <w:rsid w:val="000C4850"/>
    <w:rsid w:val="000C4A00"/>
    <w:rsid w:val="000C4BEE"/>
    <w:rsid w:val="000C6A47"/>
    <w:rsid w:val="000C6E1E"/>
    <w:rsid w:val="000D0BA8"/>
    <w:rsid w:val="000D12B5"/>
    <w:rsid w:val="000D1308"/>
    <w:rsid w:val="000D1FBA"/>
    <w:rsid w:val="000D3159"/>
    <w:rsid w:val="000D427A"/>
    <w:rsid w:val="000D4801"/>
    <w:rsid w:val="000D63B5"/>
    <w:rsid w:val="000D7BB9"/>
    <w:rsid w:val="000E1A56"/>
    <w:rsid w:val="000E2161"/>
    <w:rsid w:val="000E2CAD"/>
    <w:rsid w:val="000E4A09"/>
    <w:rsid w:val="000E4C39"/>
    <w:rsid w:val="000E6C17"/>
    <w:rsid w:val="000E6E1A"/>
    <w:rsid w:val="000E701E"/>
    <w:rsid w:val="000E7E82"/>
    <w:rsid w:val="000F0B5E"/>
    <w:rsid w:val="000F0F92"/>
    <w:rsid w:val="000F12F5"/>
    <w:rsid w:val="000F1A85"/>
    <w:rsid w:val="000F1C16"/>
    <w:rsid w:val="000F35CE"/>
    <w:rsid w:val="000F3C4C"/>
    <w:rsid w:val="000F7620"/>
    <w:rsid w:val="00100983"/>
    <w:rsid w:val="00104166"/>
    <w:rsid w:val="00104BB0"/>
    <w:rsid w:val="0010553D"/>
    <w:rsid w:val="00106812"/>
    <w:rsid w:val="00112052"/>
    <w:rsid w:val="001122C7"/>
    <w:rsid w:val="00112D12"/>
    <w:rsid w:val="0011303A"/>
    <w:rsid w:val="00116FD6"/>
    <w:rsid w:val="0011716A"/>
    <w:rsid w:val="00120176"/>
    <w:rsid w:val="001215F6"/>
    <w:rsid w:val="00122323"/>
    <w:rsid w:val="001224AB"/>
    <w:rsid w:val="0012274C"/>
    <w:rsid w:val="00124A65"/>
    <w:rsid w:val="001250AD"/>
    <w:rsid w:val="0012535A"/>
    <w:rsid w:val="001256F1"/>
    <w:rsid w:val="0012641A"/>
    <w:rsid w:val="00126A96"/>
    <w:rsid w:val="001270AD"/>
    <w:rsid w:val="001270F2"/>
    <w:rsid w:val="00127866"/>
    <w:rsid w:val="001300B6"/>
    <w:rsid w:val="00131516"/>
    <w:rsid w:val="00133043"/>
    <w:rsid w:val="00134683"/>
    <w:rsid w:val="00135979"/>
    <w:rsid w:val="001361EE"/>
    <w:rsid w:val="00136F00"/>
    <w:rsid w:val="00140C4C"/>
    <w:rsid w:val="001427C7"/>
    <w:rsid w:val="00143F11"/>
    <w:rsid w:val="001469F9"/>
    <w:rsid w:val="00151EDC"/>
    <w:rsid w:val="001529C9"/>
    <w:rsid w:val="00153360"/>
    <w:rsid w:val="00154A0E"/>
    <w:rsid w:val="0015519F"/>
    <w:rsid w:val="00155249"/>
    <w:rsid w:val="00156D27"/>
    <w:rsid w:val="00160523"/>
    <w:rsid w:val="00163BC2"/>
    <w:rsid w:val="00163DCB"/>
    <w:rsid w:val="001651D5"/>
    <w:rsid w:val="001679AF"/>
    <w:rsid w:val="001701EE"/>
    <w:rsid w:val="001704BB"/>
    <w:rsid w:val="001707F1"/>
    <w:rsid w:val="001715B6"/>
    <w:rsid w:val="00172F91"/>
    <w:rsid w:val="001754F0"/>
    <w:rsid w:val="0017575C"/>
    <w:rsid w:val="00175B87"/>
    <w:rsid w:val="0017791D"/>
    <w:rsid w:val="00181508"/>
    <w:rsid w:val="00181E67"/>
    <w:rsid w:val="00183873"/>
    <w:rsid w:val="00183A2B"/>
    <w:rsid w:val="001847AA"/>
    <w:rsid w:val="00184F16"/>
    <w:rsid w:val="00185CB5"/>
    <w:rsid w:val="001871A7"/>
    <w:rsid w:val="001873DA"/>
    <w:rsid w:val="00191D65"/>
    <w:rsid w:val="00195A32"/>
    <w:rsid w:val="00196390"/>
    <w:rsid w:val="00196D89"/>
    <w:rsid w:val="001977F1"/>
    <w:rsid w:val="001A0311"/>
    <w:rsid w:val="001A38E5"/>
    <w:rsid w:val="001A4BFA"/>
    <w:rsid w:val="001A4DCA"/>
    <w:rsid w:val="001A4DE7"/>
    <w:rsid w:val="001A5C9F"/>
    <w:rsid w:val="001A67F8"/>
    <w:rsid w:val="001A696F"/>
    <w:rsid w:val="001A6CA0"/>
    <w:rsid w:val="001A714E"/>
    <w:rsid w:val="001B0488"/>
    <w:rsid w:val="001B05C0"/>
    <w:rsid w:val="001B17A8"/>
    <w:rsid w:val="001B4A98"/>
    <w:rsid w:val="001B5909"/>
    <w:rsid w:val="001B5D01"/>
    <w:rsid w:val="001B7455"/>
    <w:rsid w:val="001C1219"/>
    <w:rsid w:val="001C16B9"/>
    <w:rsid w:val="001C3060"/>
    <w:rsid w:val="001C5763"/>
    <w:rsid w:val="001C5E0C"/>
    <w:rsid w:val="001C7449"/>
    <w:rsid w:val="001C7CB5"/>
    <w:rsid w:val="001D0B3B"/>
    <w:rsid w:val="001D213B"/>
    <w:rsid w:val="001D2F60"/>
    <w:rsid w:val="001D6851"/>
    <w:rsid w:val="001E275F"/>
    <w:rsid w:val="001E2F90"/>
    <w:rsid w:val="001E5A00"/>
    <w:rsid w:val="001E637F"/>
    <w:rsid w:val="001E63F0"/>
    <w:rsid w:val="001E63F2"/>
    <w:rsid w:val="001F1D13"/>
    <w:rsid w:val="001F3699"/>
    <w:rsid w:val="001F3FAF"/>
    <w:rsid w:val="0020011E"/>
    <w:rsid w:val="002002D7"/>
    <w:rsid w:val="00202F56"/>
    <w:rsid w:val="00203510"/>
    <w:rsid w:val="00205B54"/>
    <w:rsid w:val="00206D43"/>
    <w:rsid w:val="0021115B"/>
    <w:rsid w:val="00212005"/>
    <w:rsid w:val="00213C92"/>
    <w:rsid w:val="00214CA5"/>
    <w:rsid w:val="00215F49"/>
    <w:rsid w:val="002205B2"/>
    <w:rsid w:val="00220E09"/>
    <w:rsid w:val="0022134C"/>
    <w:rsid w:val="002215D8"/>
    <w:rsid w:val="00221F15"/>
    <w:rsid w:val="00223461"/>
    <w:rsid w:val="002243A9"/>
    <w:rsid w:val="002248F1"/>
    <w:rsid w:val="002253AA"/>
    <w:rsid w:val="0022599E"/>
    <w:rsid w:val="00227627"/>
    <w:rsid w:val="002279CD"/>
    <w:rsid w:val="00230F93"/>
    <w:rsid w:val="00232507"/>
    <w:rsid w:val="00232CDA"/>
    <w:rsid w:val="00234169"/>
    <w:rsid w:val="00234863"/>
    <w:rsid w:val="00235800"/>
    <w:rsid w:val="00240C89"/>
    <w:rsid w:val="0024276F"/>
    <w:rsid w:val="00242AFC"/>
    <w:rsid w:val="00242D5B"/>
    <w:rsid w:val="00243E3B"/>
    <w:rsid w:val="002457BA"/>
    <w:rsid w:val="00245F5A"/>
    <w:rsid w:val="00251E89"/>
    <w:rsid w:val="00252D2F"/>
    <w:rsid w:val="00253778"/>
    <w:rsid w:val="00254463"/>
    <w:rsid w:val="0025596B"/>
    <w:rsid w:val="002573F9"/>
    <w:rsid w:val="00260A04"/>
    <w:rsid w:val="00260CB3"/>
    <w:rsid w:val="00260DFE"/>
    <w:rsid w:val="00262600"/>
    <w:rsid w:val="00263EA1"/>
    <w:rsid w:val="00264082"/>
    <w:rsid w:val="00265AFE"/>
    <w:rsid w:val="00266C49"/>
    <w:rsid w:val="00267B82"/>
    <w:rsid w:val="0027097E"/>
    <w:rsid w:val="00272586"/>
    <w:rsid w:val="00272E09"/>
    <w:rsid w:val="00274532"/>
    <w:rsid w:val="00274DE2"/>
    <w:rsid w:val="00282740"/>
    <w:rsid w:val="00283531"/>
    <w:rsid w:val="00283C29"/>
    <w:rsid w:val="00283EBE"/>
    <w:rsid w:val="00284610"/>
    <w:rsid w:val="00284877"/>
    <w:rsid w:val="00287A3D"/>
    <w:rsid w:val="00287FA4"/>
    <w:rsid w:val="00290840"/>
    <w:rsid w:val="00292DAD"/>
    <w:rsid w:val="00293BD6"/>
    <w:rsid w:val="00294DDD"/>
    <w:rsid w:val="00296797"/>
    <w:rsid w:val="00297F7D"/>
    <w:rsid w:val="002A1359"/>
    <w:rsid w:val="002A1B69"/>
    <w:rsid w:val="002A2E3A"/>
    <w:rsid w:val="002A3149"/>
    <w:rsid w:val="002A31E7"/>
    <w:rsid w:val="002A4909"/>
    <w:rsid w:val="002A502E"/>
    <w:rsid w:val="002A5230"/>
    <w:rsid w:val="002B1247"/>
    <w:rsid w:val="002B2AF0"/>
    <w:rsid w:val="002B3C7A"/>
    <w:rsid w:val="002B74DE"/>
    <w:rsid w:val="002B7A7C"/>
    <w:rsid w:val="002C0BDE"/>
    <w:rsid w:val="002C0CD4"/>
    <w:rsid w:val="002C18F7"/>
    <w:rsid w:val="002C219F"/>
    <w:rsid w:val="002C586E"/>
    <w:rsid w:val="002C5F34"/>
    <w:rsid w:val="002C6EF0"/>
    <w:rsid w:val="002D05AF"/>
    <w:rsid w:val="002D1B1E"/>
    <w:rsid w:val="002D2389"/>
    <w:rsid w:val="002D26F7"/>
    <w:rsid w:val="002D2778"/>
    <w:rsid w:val="002D2C0F"/>
    <w:rsid w:val="002D2D50"/>
    <w:rsid w:val="002D31A7"/>
    <w:rsid w:val="002D3F6F"/>
    <w:rsid w:val="002D47F3"/>
    <w:rsid w:val="002D4D67"/>
    <w:rsid w:val="002D6B6A"/>
    <w:rsid w:val="002D7178"/>
    <w:rsid w:val="002E1F3B"/>
    <w:rsid w:val="002E27DA"/>
    <w:rsid w:val="002E2B0B"/>
    <w:rsid w:val="002E4354"/>
    <w:rsid w:val="002E56C8"/>
    <w:rsid w:val="002F007D"/>
    <w:rsid w:val="002F01D2"/>
    <w:rsid w:val="002F0B15"/>
    <w:rsid w:val="002F0B77"/>
    <w:rsid w:val="002F1102"/>
    <w:rsid w:val="002F20CC"/>
    <w:rsid w:val="002F393D"/>
    <w:rsid w:val="002F4EAB"/>
    <w:rsid w:val="002F58D4"/>
    <w:rsid w:val="00304BCA"/>
    <w:rsid w:val="00305C73"/>
    <w:rsid w:val="003072BE"/>
    <w:rsid w:val="003114C5"/>
    <w:rsid w:val="003123ED"/>
    <w:rsid w:val="00312A84"/>
    <w:rsid w:val="0031343A"/>
    <w:rsid w:val="00321066"/>
    <w:rsid w:val="003233BC"/>
    <w:rsid w:val="00324D85"/>
    <w:rsid w:val="003261D2"/>
    <w:rsid w:val="0032646E"/>
    <w:rsid w:val="0033018E"/>
    <w:rsid w:val="003303B8"/>
    <w:rsid w:val="00334726"/>
    <w:rsid w:val="003369F9"/>
    <w:rsid w:val="00341B1E"/>
    <w:rsid w:val="00342026"/>
    <w:rsid w:val="0034249A"/>
    <w:rsid w:val="003428C7"/>
    <w:rsid w:val="00342E4E"/>
    <w:rsid w:val="00343026"/>
    <w:rsid w:val="003447E7"/>
    <w:rsid w:val="00350F52"/>
    <w:rsid w:val="00351CF4"/>
    <w:rsid w:val="00353FC0"/>
    <w:rsid w:val="003543ED"/>
    <w:rsid w:val="0035450D"/>
    <w:rsid w:val="003578FE"/>
    <w:rsid w:val="0036144E"/>
    <w:rsid w:val="0036199E"/>
    <w:rsid w:val="00362C90"/>
    <w:rsid w:val="00363A90"/>
    <w:rsid w:val="00363E29"/>
    <w:rsid w:val="003707B8"/>
    <w:rsid w:val="003716F5"/>
    <w:rsid w:val="00374EF0"/>
    <w:rsid w:val="00374FF0"/>
    <w:rsid w:val="00375DB7"/>
    <w:rsid w:val="003763A4"/>
    <w:rsid w:val="003769DD"/>
    <w:rsid w:val="00376B08"/>
    <w:rsid w:val="003771D5"/>
    <w:rsid w:val="00377B3E"/>
    <w:rsid w:val="00382525"/>
    <w:rsid w:val="003825AC"/>
    <w:rsid w:val="00384155"/>
    <w:rsid w:val="003843A0"/>
    <w:rsid w:val="003902C0"/>
    <w:rsid w:val="00390A8F"/>
    <w:rsid w:val="003914B2"/>
    <w:rsid w:val="00391B00"/>
    <w:rsid w:val="00391EE3"/>
    <w:rsid w:val="00392C47"/>
    <w:rsid w:val="003933AE"/>
    <w:rsid w:val="003939AE"/>
    <w:rsid w:val="003972EF"/>
    <w:rsid w:val="00397748"/>
    <w:rsid w:val="00397B4B"/>
    <w:rsid w:val="003A1107"/>
    <w:rsid w:val="003A158A"/>
    <w:rsid w:val="003A2889"/>
    <w:rsid w:val="003A55C6"/>
    <w:rsid w:val="003A5A5C"/>
    <w:rsid w:val="003A7454"/>
    <w:rsid w:val="003B466D"/>
    <w:rsid w:val="003B4771"/>
    <w:rsid w:val="003B51A2"/>
    <w:rsid w:val="003B5978"/>
    <w:rsid w:val="003B7B8A"/>
    <w:rsid w:val="003C2972"/>
    <w:rsid w:val="003C2EEA"/>
    <w:rsid w:val="003C3EFC"/>
    <w:rsid w:val="003C426D"/>
    <w:rsid w:val="003C4A02"/>
    <w:rsid w:val="003C4B20"/>
    <w:rsid w:val="003C66DC"/>
    <w:rsid w:val="003C6A1E"/>
    <w:rsid w:val="003D3723"/>
    <w:rsid w:val="003D4109"/>
    <w:rsid w:val="003D4793"/>
    <w:rsid w:val="003D7BFD"/>
    <w:rsid w:val="003D7DA6"/>
    <w:rsid w:val="003E01D2"/>
    <w:rsid w:val="003E0411"/>
    <w:rsid w:val="003E0EB3"/>
    <w:rsid w:val="003E4107"/>
    <w:rsid w:val="003E4170"/>
    <w:rsid w:val="003E7A50"/>
    <w:rsid w:val="003E7E96"/>
    <w:rsid w:val="003F07FF"/>
    <w:rsid w:val="003F0840"/>
    <w:rsid w:val="003F0D62"/>
    <w:rsid w:val="003F1492"/>
    <w:rsid w:val="003F14A7"/>
    <w:rsid w:val="003F1B5E"/>
    <w:rsid w:val="003F23E9"/>
    <w:rsid w:val="003F4CFA"/>
    <w:rsid w:val="003F59D0"/>
    <w:rsid w:val="003F5A38"/>
    <w:rsid w:val="003F5E61"/>
    <w:rsid w:val="003F6204"/>
    <w:rsid w:val="00400324"/>
    <w:rsid w:val="004027CE"/>
    <w:rsid w:val="004039E0"/>
    <w:rsid w:val="00403D8F"/>
    <w:rsid w:val="0040531B"/>
    <w:rsid w:val="00405AA7"/>
    <w:rsid w:val="00406597"/>
    <w:rsid w:val="00406D0B"/>
    <w:rsid w:val="004140E0"/>
    <w:rsid w:val="0041527B"/>
    <w:rsid w:val="00415905"/>
    <w:rsid w:val="00415C44"/>
    <w:rsid w:val="004168FA"/>
    <w:rsid w:val="00417245"/>
    <w:rsid w:val="00417E78"/>
    <w:rsid w:val="00421559"/>
    <w:rsid w:val="00421914"/>
    <w:rsid w:val="00423A93"/>
    <w:rsid w:val="00423B6F"/>
    <w:rsid w:val="0042450F"/>
    <w:rsid w:val="004267DA"/>
    <w:rsid w:val="004300E7"/>
    <w:rsid w:val="004305C8"/>
    <w:rsid w:val="004308F7"/>
    <w:rsid w:val="004311A7"/>
    <w:rsid w:val="0043289D"/>
    <w:rsid w:val="00433984"/>
    <w:rsid w:val="00433991"/>
    <w:rsid w:val="00433C38"/>
    <w:rsid w:val="00434986"/>
    <w:rsid w:val="00436964"/>
    <w:rsid w:val="00436C7D"/>
    <w:rsid w:val="00437B16"/>
    <w:rsid w:val="0044032E"/>
    <w:rsid w:val="00440CA2"/>
    <w:rsid w:val="00442CED"/>
    <w:rsid w:val="00443889"/>
    <w:rsid w:val="0044446A"/>
    <w:rsid w:val="00444E88"/>
    <w:rsid w:val="00451337"/>
    <w:rsid w:val="00451402"/>
    <w:rsid w:val="00455469"/>
    <w:rsid w:val="00455951"/>
    <w:rsid w:val="00455F5A"/>
    <w:rsid w:val="0045706B"/>
    <w:rsid w:val="0046240D"/>
    <w:rsid w:val="00464627"/>
    <w:rsid w:val="0046470D"/>
    <w:rsid w:val="00466E7D"/>
    <w:rsid w:val="00467682"/>
    <w:rsid w:val="00470B8C"/>
    <w:rsid w:val="00471542"/>
    <w:rsid w:val="00471A62"/>
    <w:rsid w:val="00472830"/>
    <w:rsid w:val="00472852"/>
    <w:rsid w:val="00474E5E"/>
    <w:rsid w:val="004757BF"/>
    <w:rsid w:val="00475A89"/>
    <w:rsid w:val="00476A6C"/>
    <w:rsid w:val="0048073B"/>
    <w:rsid w:val="00481935"/>
    <w:rsid w:val="00483DB0"/>
    <w:rsid w:val="004849C6"/>
    <w:rsid w:val="00486112"/>
    <w:rsid w:val="00487807"/>
    <w:rsid w:val="00490724"/>
    <w:rsid w:val="00491017"/>
    <w:rsid w:val="0049336F"/>
    <w:rsid w:val="00494591"/>
    <w:rsid w:val="0049561A"/>
    <w:rsid w:val="00496E6F"/>
    <w:rsid w:val="004A1332"/>
    <w:rsid w:val="004A1590"/>
    <w:rsid w:val="004A2ABC"/>
    <w:rsid w:val="004A665D"/>
    <w:rsid w:val="004A6AE3"/>
    <w:rsid w:val="004A7B4C"/>
    <w:rsid w:val="004B02B2"/>
    <w:rsid w:val="004B1FD7"/>
    <w:rsid w:val="004B2B39"/>
    <w:rsid w:val="004B2CD8"/>
    <w:rsid w:val="004B7DCD"/>
    <w:rsid w:val="004C087B"/>
    <w:rsid w:val="004C092F"/>
    <w:rsid w:val="004C1EAF"/>
    <w:rsid w:val="004C3D13"/>
    <w:rsid w:val="004C3D87"/>
    <w:rsid w:val="004C3FF1"/>
    <w:rsid w:val="004C4480"/>
    <w:rsid w:val="004C50C4"/>
    <w:rsid w:val="004C53E4"/>
    <w:rsid w:val="004C71DC"/>
    <w:rsid w:val="004D0012"/>
    <w:rsid w:val="004D34BB"/>
    <w:rsid w:val="004D3AE9"/>
    <w:rsid w:val="004D4840"/>
    <w:rsid w:val="004D4E46"/>
    <w:rsid w:val="004D50F8"/>
    <w:rsid w:val="004D5E4C"/>
    <w:rsid w:val="004D629B"/>
    <w:rsid w:val="004E3F95"/>
    <w:rsid w:val="004E556B"/>
    <w:rsid w:val="004E59DC"/>
    <w:rsid w:val="004E5B2C"/>
    <w:rsid w:val="004E6082"/>
    <w:rsid w:val="004E74A6"/>
    <w:rsid w:val="004E7B1C"/>
    <w:rsid w:val="004F113F"/>
    <w:rsid w:val="004F12EE"/>
    <w:rsid w:val="004F50D4"/>
    <w:rsid w:val="004F770D"/>
    <w:rsid w:val="00500C7A"/>
    <w:rsid w:val="0050261A"/>
    <w:rsid w:val="00504C82"/>
    <w:rsid w:val="0050503E"/>
    <w:rsid w:val="00506492"/>
    <w:rsid w:val="00507C7F"/>
    <w:rsid w:val="00510813"/>
    <w:rsid w:val="005110B2"/>
    <w:rsid w:val="005116A0"/>
    <w:rsid w:val="00512B30"/>
    <w:rsid w:val="0051334D"/>
    <w:rsid w:val="005138A4"/>
    <w:rsid w:val="00514A60"/>
    <w:rsid w:val="00515163"/>
    <w:rsid w:val="0051645A"/>
    <w:rsid w:val="00517D75"/>
    <w:rsid w:val="00521223"/>
    <w:rsid w:val="005270BD"/>
    <w:rsid w:val="00527433"/>
    <w:rsid w:val="0053164D"/>
    <w:rsid w:val="00531907"/>
    <w:rsid w:val="00534935"/>
    <w:rsid w:val="00536F66"/>
    <w:rsid w:val="00537BD2"/>
    <w:rsid w:val="00540631"/>
    <w:rsid w:val="00541208"/>
    <w:rsid w:val="00542184"/>
    <w:rsid w:val="0054341A"/>
    <w:rsid w:val="005476BB"/>
    <w:rsid w:val="005522DF"/>
    <w:rsid w:val="005563A9"/>
    <w:rsid w:val="005570F6"/>
    <w:rsid w:val="00557205"/>
    <w:rsid w:val="005577CA"/>
    <w:rsid w:val="00560BB3"/>
    <w:rsid w:val="00561244"/>
    <w:rsid w:val="005622FF"/>
    <w:rsid w:val="005624E7"/>
    <w:rsid w:val="00562C88"/>
    <w:rsid w:val="005636DC"/>
    <w:rsid w:val="00563752"/>
    <w:rsid w:val="005648AA"/>
    <w:rsid w:val="00564F27"/>
    <w:rsid w:val="00567FD9"/>
    <w:rsid w:val="00570225"/>
    <w:rsid w:val="00570489"/>
    <w:rsid w:val="00571925"/>
    <w:rsid w:val="0057352D"/>
    <w:rsid w:val="00574CF2"/>
    <w:rsid w:val="005750C6"/>
    <w:rsid w:val="0057556F"/>
    <w:rsid w:val="005757FB"/>
    <w:rsid w:val="005766D8"/>
    <w:rsid w:val="0057743F"/>
    <w:rsid w:val="00577C9B"/>
    <w:rsid w:val="0058021C"/>
    <w:rsid w:val="00581384"/>
    <w:rsid w:val="00581C47"/>
    <w:rsid w:val="005822CB"/>
    <w:rsid w:val="00582827"/>
    <w:rsid w:val="00584738"/>
    <w:rsid w:val="005848F8"/>
    <w:rsid w:val="005851D1"/>
    <w:rsid w:val="005852AF"/>
    <w:rsid w:val="00586F2D"/>
    <w:rsid w:val="00590777"/>
    <w:rsid w:val="00590859"/>
    <w:rsid w:val="00593C3B"/>
    <w:rsid w:val="005952BE"/>
    <w:rsid w:val="00596F91"/>
    <w:rsid w:val="005A1182"/>
    <w:rsid w:val="005A1793"/>
    <w:rsid w:val="005A5BB8"/>
    <w:rsid w:val="005A6DDB"/>
    <w:rsid w:val="005A6F43"/>
    <w:rsid w:val="005A7DFF"/>
    <w:rsid w:val="005B058E"/>
    <w:rsid w:val="005B1BDB"/>
    <w:rsid w:val="005B627C"/>
    <w:rsid w:val="005C0465"/>
    <w:rsid w:val="005C0E45"/>
    <w:rsid w:val="005C1A7B"/>
    <w:rsid w:val="005C1AC3"/>
    <w:rsid w:val="005C2489"/>
    <w:rsid w:val="005C3148"/>
    <w:rsid w:val="005C4A8A"/>
    <w:rsid w:val="005C5509"/>
    <w:rsid w:val="005C55DA"/>
    <w:rsid w:val="005C5AC2"/>
    <w:rsid w:val="005C71E9"/>
    <w:rsid w:val="005D479D"/>
    <w:rsid w:val="005D489F"/>
    <w:rsid w:val="005D4DF1"/>
    <w:rsid w:val="005D68C2"/>
    <w:rsid w:val="005D6A69"/>
    <w:rsid w:val="005D6E1C"/>
    <w:rsid w:val="005D7DE4"/>
    <w:rsid w:val="005E117F"/>
    <w:rsid w:val="005E3CBD"/>
    <w:rsid w:val="005E5ACA"/>
    <w:rsid w:val="005E7550"/>
    <w:rsid w:val="005E7D91"/>
    <w:rsid w:val="005F0508"/>
    <w:rsid w:val="005F12F1"/>
    <w:rsid w:val="005F294E"/>
    <w:rsid w:val="005F7DD6"/>
    <w:rsid w:val="00600F33"/>
    <w:rsid w:val="00602BB2"/>
    <w:rsid w:val="006047AC"/>
    <w:rsid w:val="0060489D"/>
    <w:rsid w:val="00604B45"/>
    <w:rsid w:val="0060613B"/>
    <w:rsid w:val="00606A52"/>
    <w:rsid w:val="00606ACD"/>
    <w:rsid w:val="00606EAE"/>
    <w:rsid w:val="00607862"/>
    <w:rsid w:val="0061202C"/>
    <w:rsid w:val="00612462"/>
    <w:rsid w:val="006154FE"/>
    <w:rsid w:val="006155EA"/>
    <w:rsid w:val="0062757E"/>
    <w:rsid w:val="00630152"/>
    <w:rsid w:val="00630BDE"/>
    <w:rsid w:val="00631A0C"/>
    <w:rsid w:val="00633152"/>
    <w:rsid w:val="00634ECD"/>
    <w:rsid w:val="00634F3F"/>
    <w:rsid w:val="006351CB"/>
    <w:rsid w:val="0064101F"/>
    <w:rsid w:val="00641F80"/>
    <w:rsid w:val="00643140"/>
    <w:rsid w:val="00644407"/>
    <w:rsid w:val="006449C3"/>
    <w:rsid w:val="00646E4F"/>
    <w:rsid w:val="00652296"/>
    <w:rsid w:val="00652306"/>
    <w:rsid w:val="00653E15"/>
    <w:rsid w:val="006602BA"/>
    <w:rsid w:val="006603EE"/>
    <w:rsid w:val="006621EA"/>
    <w:rsid w:val="006627C1"/>
    <w:rsid w:val="00663BF4"/>
    <w:rsid w:val="00666AF3"/>
    <w:rsid w:val="006701E5"/>
    <w:rsid w:val="00670E2F"/>
    <w:rsid w:val="0067278D"/>
    <w:rsid w:val="00672C5F"/>
    <w:rsid w:val="00673BC7"/>
    <w:rsid w:val="00681D94"/>
    <w:rsid w:val="00682298"/>
    <w:rsid w:val="006847D1"/>
    <w:rsid w:val="00687CCC"/>
    <w:rsid w:val="006907E0"/>
    <w:rsid w:val="00691F76"/>
    <w:rsid w:val="0069291F"/>
    <w:rsid w:val="006939D0"/>
    <w:rsid w:val="00693C59"/>
    <w:rsid w:val="00693D88"/>
    <w:rsid w:val="006A0655"/>
    <w:rsid w:val="006A15B6"/>
    <w:rsid w:val="006A1F92"/>
    <w:rsid w:val="006A3159"/>
    <w:rsid w:val="006A51C5"/>
    <w:rsid w:val="006A6418"/>
    <w:rsid w:val="006A6738"/>
    <w:rsid w:val="006B0CAF"/>
    <w:rsid w:val="006B3AB7"/>
    <w:rsid w:val="006B4BAB"/>
    <w:rsid w:val="006B58DC"/>
    <w:rsid w:val="006B63BC"/>
    <w:rsid w:val="006B69A8"/>
    <w:rsid w:val="006B721F"/>
    <w:rsid w:val="006C033B"/>
    <w:rsid w:val="006C271B"/>
    <w:rsid w:val="006C2F15"/>
    <w:rsid w:val="006C2FBC"/>
    <w:rsid w:val="006C4577"/>
    <w:rsid w:val="006C4903"/>
    <w:rsid w:val="006C4B7F"/>
    <w:rsid w:val="006C577E"/>
    <w:rsid w:val="006C5A70"/>
    <w:rsid w:val="006C756E"/>
    <w:rsid w:val="006C7807"/>
    <w:rsid w:val="006D15EA"/>
    <w:rsid w:val="006D16FA"/>
    <w:rsid w:val="006D279A"/>
    <w:rsid w:val="006D30ED"/>
    <w:rsid w:val="006D4035"/>
    <w:rsid w:val="006D4785"/>
    <w:rsid w:val="006D48D6"/>
    <w:rsid w:val="006D5028"/>
    <w:rsid w:val="006D5540"/>
    <w:rsid w:val="006E0510"/>
    <w:rsid w:val="006E06D7"/>
    <w:rsid w:val="006E08A3"/>
    <w:rsid w:val="006E0BA6"/>
    <w:rsid w:val="006E0C19"/>
    <w:rsid w:val="006E30A9"/>
    <w:rsid w:val="006E38B5"/>
    <w:rsid w:val="006E39F8"/>
    <w:rsid w:val="006E4029"/>
    <w:rsid w:val="006E4D3B"/>
    <w:rsid w:val="006E6758"/>
    <w:rsid w:val="006E6A14"/>
    <w:rsid w:val="006E6C30"/>
    <w:rsid w:val="006F1C4E"/>
    <w:rsid w:val="006F1F69"/>
    <w:rsid w:val="006F28B7"/>
    <w:rsid w:val="006F302F"/>
    <w:rsid w:val="006F4274"/>
    <w:rsid w:val="006F774A"/>
    <w:rsid w:val="0070227A"/>
    <w:rsid w:val="0070337A"/>
    <w:rsid w:val="00703888"/>
    <w:rsid w:val="00703E48"/>
    <w:rsid w:val="0070455F"/>
    <w:rsid w:val="00711334"/>
    <w:rsid w:val="00711667"/>
    <w:rsid w:val="00714232"/>
    <w:rsid w:val="007145A5"/>
    <w:rsid w:val="00714BCE"/>
    <w:rsid w:val="00715260"/>
    <w:rsid w:val="0071582C"/>
    <w:rsid w:val="007161E9"/>
    <w:rsid w:val="00717251"/>
    <w:rsid w:val="00720577"/>
    <w:rsid w:val="007251BF"/>
    <w:rsid w:val="007264E8"/>
    <w:rsid w:val="007312FE"/>
    <w:rsid w:val="007312FF"/>
    <w:rsid w:val="00735D71"/>
    <w:rsid w:val="00735EBC"/>
    <w:rsid w:val="007360D7"/>
    <w:rsid w:val="007366AD"/>
    <w:rsid w:val="0074067D"/>
    <w:rsid w:val="007412A8"/>
    <w:rsid w:val="00741658"/>
    <w:rsid w:val="00746722"/>
    <w:rsid w:val="007473DA"/>
    <w:rsid w:val="00751396"/>
    <w:rsid w:val="0075197C"/>
    <w:rsid w:val="00752E6E"/>
    <w:rsid w:val="00753ADD"/>
    <w:rsid w:val="00757D73"/>
    <w:rsid w:val="00760532"/>
    <w:rsid w:val="007610D2"/>
    <w:rsid w:val="0076120C"/>
    <w:rsid w:val="007627D1"/>
    <w:rsid w:val="00762FFA"/>
    <w:rsid w:val="00764D75"/>
    <w:rsid w:val="00765194"/>
    <w:rsid w:val="00765ED5"/>
    <w:rsid w:val="00771614"/>
    <w:rsid w:val="007717F5"/>
    <w:rsid w:val="00774535"/>
    <w:rsid w:val="0077551D"/>
    <w:rsid w:val="0077674E"/>
    <w:rsid w:val="00776B9E"/>
    <w:rsid w:val="00781D0E"/>
    <w:rsid w:val="00783519"/>
    <w:rsid w:val="00783BFF"/>
    <w:rsid w:val="00786BAE"/>
    <w:rsid w:val="00787506"/>
    <w:rsid w:val="007925E3"/>
    <w:rsid w:val="00793479"/>
    <w:rsid w:val="007946A7"/>
    <w:rsid w:val="00796FF7"/>
    <w:rsid w:val="00797408"/>
    <w:rsid w:val="00797ED2"/>
    <w:rsid w:val="00797FC0"/>
    <w:rsid w:val="007A21F4"/>
    <w:rsid w:val="007A2618"/>
    <w:rsid w:val="007A31FE"/>
    <w:rsid w:val="007A3B7E"/>
    <w:rsid w:val="007A3E6D"/>
    <w:rsid w:val="007A540A"/>
    <w:rsid w:val="007A76EA"/>
    <w:rsid w:val="007B0C4C"/>
    <w:rsid w:val="007B3165"/>
    <w:rsid w:val="007B4717"/>
    <w:rsid w:val="007B49A7"/>
    <w:rsid w:val="007B4F25"/>
    <w:rsid w:val="007C314A"/>
    <w:rsid w:val="007C425D"/>
    <w:rsid w:val="007C5BF2"/>
    <w:rsid w:val="007D01DE"/>
    <w:rsid w:val="007D129C"/>
    <w:rsid w:val="007D16F8"/>
    <w:rsid w:val="007D1B8B"/>
    <w:rsid w:val="007D2B46"/>
    <w:rsid w:val="007D30C1"/>
    <w:rsid w:val="007D578C"/>
    <w:rsid w:val="007D5BC0"/>
    <w:rsid w:val="007E012B"/>
    <w:rsid w:val="007E0F7C"/>
    <w:rsid w:val="007E2C89"/>
    <w:rsid w:val="007E2CFE"/>
    <w:rsid w:val="007E48C1"/>
    <w:rsid w:val="007E4917"/>
    <w:rsid w:val="007E5136"/>
    <w:rsid w:val="007E51D3"/>
    <w:rsid w:val="007E5E12"/>
    <w:rsid w:val="007E6B73"/>
    <w:rsid w:val="007E6E36"/>
    <w:rsid w:val="007F1989"/>
    <w:rsid w:val="007F3C41"/>
    <w:rsid w:val="007F635F"/>
    <w:rsid w:val="00801608"/>
    <w:rsid w:val="00801D01"/>
    <w:rsid w:val="00805E10"/>
    <w:rsid w:val="00811093"/>
    <w:rsid w:val="00811E84"/>
    <w:rsid w:val="00812717"/>
    <w:rsid w:val="00820468"/>
    <w:rsid w:val="0082205D"/>
    <w:rsid w:val="00822389"/>
    <w:rsid w:val="0082755A"/>
    <w:rsid w:val="0082783C"/>
    <w:rsid w:val="00830E20"/>
    <w:rsid w:val="008324EA"/>
    <w:rsid w:val="00833CEA"/>
    <w:rsid w:val="00835264"/>
    <w:rsid w:val="00837645"/>
    <w:rsid w:val="00837923"/>
    <w:rsid w:val="00840E41"/>
    <w:rsid w:val="00841F04"/>
    <w:rsid w:val="00842148"/>
    <w:rsid w:val="0084320F"/>
    <w:rsid w:val="0084389C"/>
    <w:rsid w:val="00850C44"/>
    <w:rsid w:val="00850E60"/>
    <w:rsid w:val="00851F61"/>
    <w:rsid w:val="0085338A"/>
    <w:rsid w:val="00853EB2"/>
    <w:rsid w:val="00854707"/>
    <w:rsid w:val="00854C78"/>
    <w:rsid w:val="008578D1"/>
    <w:rsid w:val="00860324"/>
    <w:rsid w:val="00860838"/>
    <w:rsid w:val="0086133E"/>
    <w:rsid w:val="00861919"/>
    <w:rsid w:val="00861F5A"/>
    <w:rsid w:val="0086316C"/>
    <w:rsid w:val="00863DA1"/>
    <w:rsid w:val="00864626"/>
    <w:rsid w:val="00867011"/>
    <w:rsid w:val="00870421"/>
    <w:rsid w:val="008713B1"/>
    <w:rsid w:val="0087386E"/>
    <w:rsid w:val="00874B26"/>
    <w:rsid w:val="008776A9"/>
    <w:rsid w:val="008801FB"/>
    <w:rsid w:val="00880779"/>
    <w:rsid w:val="00881BBF"/>
    <w:rsid w:val="00882CE0"/>
    <w:rsid w:val="00882E1D"/>
    <w:rsid w:val="00883777"/>
    <w:rsid w:val="00883CDE"/>
    <w:rsid w:val="008863D9"/>
    <w:rsid w:val="00886C55"/>
    <w:rsid w:val="00891371"/>
    <w:rsid w:val="0089146A"/>
    <w:rsid w:val="00892809"/>
    <w:rsid w:val="00893F51"/>
    <w:rsid w:val="00895CBF"/>
    <w:rsid w:val="008970DC"/>
    <w:rsid w:val="00897E06"/>
    <w:rsid w:val="008A0E13"/>
    <w:rsid w:val="008A1F28"/>
    <w:rsid w:val="008A23F8"/>
    <w:rsid w:val="008A32B9"/>
    <w:rsid w:val="008A3EF2"/>
    <w:rsid w:val="008A529E"/>
    <w:rsid w:val="008A6D61"/>
    <w:rsid w:val="008A752E"/>
    <w:rsid w:val="008A7C31"/>
    <w:rsid w:val="008B0585"/>
    <w:rsid w:val="008B0886"/>
    <w:rsid w:val="008B1AAC"/>
    <w:rsid w:val="008B2508"/>
    <w:rsid w:val="008B265E"/>
    <w:rsid w:val="008B2EBD"/>
    <w:rsid w:val="008B34A6"/>
    <w:rsid w:val="008B3E67"/>
    <w:rsid w:val="008B5056"/>
    <w:rsid w:val="008B64E6"/>
    <w:rsid w:val="008C1C44"/>
    <w:rsid w:val="008C22A8"/>
    <w:rsid w:val="008C5444"/>
    <w:rsid w:val="008C606C"/>
    <w:rsid w:val="008C629D"/>
    <w:rsid w:val="008C7994"/>
    <w:rsid w:val="008D0870"/>
    <w:rsid w:val="008D1D15"/>
    <w:rsid w:val="008D20AA"/>
    <w:rsid w:val="008D28B1"/>
    <w:rsid w:val="008D51D6"/>
    <w:rsid w:val="008E4C28"/>
    <w:rsid w:val="008E506F"/>
    <w:rsid w:val="008E6621"/>
    <w:rsid w:val="008E6F27"/>
    <w:rsid w:val="008E7A63"/>
    <w:rsid w:val="008E7A9B"/>
    <w:rsid w:val="008F08EB"/>
    <w:rsid w:val="008F0C06"/>
    <w:rsid w:val="008F4D0E"/>
    <w:rsid w:val="008F5E0C"/>
    <w:rsid w:val="008F77AA"/>
    <w:rsid w:val="00900BD4"/>
    <w:rsid w:val="009030CA"/>
    <w:rsid w:val="00903269"/>
    <w:rsid w:val="00906605"/>
    <w:rsid w:val="00913006"/>
    <w:rsid w:val="009144F5"/>
    <w:rsid w:val="0091474A"/>
    <w:rsid w:val="00915B77"/>
    <w:rsid w:val="009253B8"/>
    <w:rsid w:val="009278B6"/>
    <w:rsid w:val="00930DCA"/>
    <w:rsid w:val="00931B58"/>
    <w:rsid w:val="009330C9"/>
    <w:rsid w:val="00935C29"/>
    <w:rsid w:val="00935E99"/>
    <w:rsid w:val="00937EAF"/>
    <w:rsid w:val="00940D39"/>
    <w:rsid w:val="0094199E"/>
    <w:rsid w:val="00942921"/>
    <w:rsid w:val="0094315E"/>
    <w:rsid w:val="00943AFF"/>
    <w:rsid w:val="0094592D"/>
    <w:rsid w:val="00946AF9"/>
    <w:rsid w:val="0094750E"/>
    <w:rsid w:val="009478BA"/>
    <w:rsid w:val="00951192"/>
    <w:rsid w:val="00952647"/>
    <w:rsid w:val="00954367"/>
    <w:rsid w:val="00955801"/>
    <w:rsid w:val="00955AC3"/>
    <w:rsid w:val="009565DE"/>
    <w:rsid w:val="00956ADC"/>
    <w:rsid w:val="009574B0"/>
    <w:rsid w:val="00963305"/>
    <w:rsid w:val="00964371"/>
    <w:rsid w:val="00964DA8"/>
    <w:rsid w:val="009651ED"/>
    <w:rsid w:val="00966360"/>
    <w:rsid w:val="0096648D"/>
    <w:rsid w:val="009666FE"/>
    <w:rsid w:val="00966F5D"/>
    <w:rsid w:val="00967687"/>
    <w:rsid w:val="00967BCB"/>
    <w:rsid w:val="00967D49"/>
    <w:rsid w:val="00970C60"/>
    <w:rsid w:val="0097149F"/>
    <w:rsid w:val="00971FA8"/>
    <w:rsid w:val="00972C01"/>
    <w:rsid w:val="009759E2"/>
    <w:rsid w:val="00975E20"/>
    <w:rsid w:val="0098141A"/>
    <w:rsid w:val="0098157B"/>
    <w:rsid w:val="00984F08"/>
    <w:rsid w:val="00984FEB"/>
    <w:rsid w:val="009854CF"/>
    <w:rsid w:val="009904AE"/>
    <w:rsid w:val="00990570"/>
    <w:rsid w:val="00990BDD"/>
    <w:rsid w:val="009912B5"/>
    <w:rsid w:val="009924AB"/>
    <w:rsid w:val="00992F57"/>
    <w:rsid w:val="00993ACE"/>
    <w:rsid w:val="0099402D"/>
    <w:rsid w:val="009942C8"/>
    <w:rsid w:val="00996D8C"/>
    <w:rsid w:val="009973A7"/>
    <w:rsid w:val="00997FD6"/>
    <w:rsid w:val="009A0D30"/>
    <w:rsid w:val="009A278D"/>
    <w:rsid w:val="009A2CF6"/>
    <w:rsid w:val="009A32D7"/>
    <w:rsid w:val="009A3BD9"/>
    <w:rsid w:val="009A463F"/>
    <w:rsid w:val="009A472B"/>
    <w:rsid w:val="009A75A4"/>
    <w:rsid w:val="009B308E"/>
    <w:rsid w:val="009B3FEA"/>
    <w:rsid w:val="009B4C22"/>
    <w:rsid w:val="009B67C9"/>
    <w:rsid w:val="009B7C89"/>
    <w:rsid w:val="009C1C98"/>
    <w:rsid w:val="009C37BC"/>
    <w:rsid w:val="009C6CAF"/>
    <w:rsid w:val="009D48F6"/>
    <w:rsid w:val="009D7D9A"/>
    <w:rsid w:val="009E1764"/>
    <w:rsid w:val="009E555C"/>
    <w:rsid w:val="009E726A"/>
    <w:rsid w:val="009F131F"/>
    <w:rsid w:val="009F2003"/>
    <w:rsid w:val="009F2E24"/>
    <w:rsid w:val="009F3C06"/>
    <w:rsid w:val="009F4EB1"/>
    <w:rsid w:val="00A00E0A"/>
    <w:rsid w:val="00A01C76"/>
    <w:rsid w:val="00A02546"/>
    <w:rsid w:val="00A029CF"/>
    <w:rsid w:val="00A03695"/>
    <w:rsid w:val="00A03A15"/>
    <w:rsid w:val="00A05BF7"/>
    <w:rsid w:val="00A06003"/>
    <w:rsid w:val="00A06125"/>
    <w:rsid w:val="00A07D98"/>
    <w:rsid w:val="00A13C1D"/>
    <w:rsid w:val="00A1585E"/>
    <w:rsid w:val="00A17E2F"/>
    <w:rsid w:val="00A22C41"/>
    <w:rsid w:val="00A2311B"/>
    <w:rsid w:val="00A247B0"/>
    <w:rsid w:val="00A258A1"/>
    <w:rsid w:val="00A25BA8"/>
    <w:rsid w:val="00A2711B"/>
    <w:rsid w:val="00A27C90"/>
    <w:rsid w:val="00A27D26"/>
    <w:rsid w:val="00A31F1E"/>
    <w:rsid w:val="00A32623"/>
    <w:rsid w:val="00A331BD"/>
    <w:rsid w:val="00A33E52"/>
    <w:rsid w:val="00A35039"/>
    <w:rsid w:val="00A36990"/>
    <w:rsid w:val="00A36E95"/>
    <w:rsid w:val="00A3731C"/>
    <w:rsid w:val="00A412FF"/>
    <w:rsid w:val="00A41A82"/>
    <w:rsid w:val="00A43286"/>
    <w:rsid w:val="00A439FD"/>
    <w:rsid w:val="00A43AE2"/>
    <w:rsid w:val="00A44207"/>
    <w:rsid w:val="00A44C12"/>
    <w:rsid w:val="00A4635D"/>
    <w:rsid w:val="00A47190"/>
    <w:rsid w:val="00A52C63"/>
    <w:rsid w:val="00A52CC3"/>
    <w:rsid w:val="00A563AC"/>
    <w:rsid w:val="00A603BA"/>
    <w:rsid w:val="00A60A80"/>
    <w:rsid w:val="00A61593"/>
    <w:rsid w:val="00A63661"/>
    <w:rsid w:val="00A63E12"/>
    <w:rsid w:val="00A6432B"/>
    <w:rsid w:val="00A655A2"/>
    <w:rsid w:val="00A66A7A"/>
    <w:rsid w:val="00A71175"/>
    <w:rsid w:val="00A7146D"/>
    <w:rsid w:val="00A72593"/>
    <w:rsid w:val="00A737BF"/>
    <w:rsid w:val="00A765A7"/>
    <w:rsid w:val="00A769AD"/>
    <w:rsid w:val="00A77E6F"/>
    <w:rsid w:val="00A77F44"/>
    <w:rsid w:val="00A821D4"/>
    <w:rsid w:val="00A82F76"/>
    <w:rsid w:val="00A86892"/>
    <w:rsid w:val="00A871DB"/>
    <w:rsid w:val="00A87701"/>
    <w:rsid w:val="00A90BF5"/>
    <w:rsid w:val="00A90D0C"/>
    <w:rsid w:val="00A92B46"/>
    <w:rsid w:val="00A93124"/>
    <w:rsid w:val="00A94B5D"/>
    <w:rsid w:val="00AA1E04"/>
    <w:rsid w:val="00AA4684"/>
    <w:rsid w:val="00AA5C7D"/>
    <w:rsid w:val="00AA5D5C"/>
    <w:rsid w:val="00AB0225"/>
    <w:rsid w:val="00AB2460"/>
    <w:rsid w:val="00AB2A68"/>
    <w:rsid w:val="00AB4F33"/>
    <w:rsid w:val="00AB5D7E"/>
    <w:rsid w:val="00AC0B71"/>
    <w:rsid w:val="00AC0E68"/>
    <w:rsid w:val="00AC11D9"/>
    <w:rsid w:val="00AC120B"/>
    <w:rsid w:val="00AC29F0"/>
    <w:rsid w:val="00AC2C5E"/>
    <w:rsid w:val="00AC2F39"/>
    <w:rsid w:val="00AC593C"/>
    <w:rsid w:val="00AC7280"/>
    <w:rsid w:val="00AD028B"/>
    <w:rsid w:val="00AD13DC"/>
    <w:rsid w:val="00AD1678"/>
    <w:rsid w:val="00AD438E"/>
    <w:rsid w:val="00AD4590"/>
    <w:rsid w:val="00AD5820"/>
    <w:rsid w:val="00AE0CDF"/>
    <w:rsid w:val="00AE21A2"/>
    <w:rsid w:val="00AE429F"/>
    <w:rsid w:val="00AE4775"/>
    <w:rsid w:val="00AE542D"/>
    <w:rsid w:val="00AE736F"/>
    <w:rsid w:val="00AF011A"/>
    <w:rsid w:val="00AF2B83"/>
    <w:rsid w:val="00AF3416"/>
    <w:rsid w:val="00AF4BE1"/>
    <w:rsid w:val="00AF7A95"/>
    <w:rsid w:val="00B00AB1"/>
    <w:rsid w:val="00B059A3"/>
    <w:rsid w:val="00B05C23"/>
    <w:rsid w:val="00B06F74"/>
    <w:rsid w:val="00B07005"/>
    <w:rsid w:val="00B10465"/>
    <w:rsid w:val="00B10C33"/>
    <w:rsid w:val="00B1293C"/>
    <w:rsid w:val="00B12C53"/>
    <w:rsid w:val="00B13EC1"/>
    <w:rsid w:val="00B15634"/>
    <w:rsid w:val="00B1742D"/>
    <w:rsid w:val="00B20671"/>
    <w:rsid w:val="00B20ED6"/>
    <w:rsid w:val="00B222E4"/>
    <w:rsid w:val="00B22527"/>
    <w:rsid w:val="00B22C67"/>
    <w:rsid w:val="00B230A5"/>
    <w:rsid w:val="00B24844"/>
    <w:rsid w:val="00B27B95"/>
    <w:rsid w:val="00B315E6"/>
    <w:rsid w:val="00B31B01"/>
    <w:rsid w:val="00B34382"/>
    <w:rsid w:val="00B34887"/>
    <w:rsid w:val="00B35085"/>
    <w:rsid w:val="00B356AD"/>
    <w:rsid w:val="00B35B7D"/>
    <w:rsid w:val="00B35CCB"/>
    <w:rsid w:val="00B3778A"/>
    <w:rsid w:val="00B4016B"/>
    <w:rsid w:val="00B40CD7"/>
    <w:rsid w:val="00B41A1E"/>
    <w:rsid w:val="00B4292A"/>
    <w:rsid w:val="00B43995"/>
    <w:rsid w:val="00B452E5"/>
    <w:rsid w:val="00B457B9"/>
    <w:rsid w:val="00B47711"/>
    <w:rsid w:val="00B50A58"/>
    <w:rsid w:val="00B52255"/>
    <w:rsid w:val="00B522DB"/>
    <w:rsid w:val="00B52B5A"/>
    <w:rsid w:val="00B54272"/>
    <w:rsid w:val="00B5482A"/>
    <w:rsid w:val="00B54F9A"/>
    <w:rsid w:val="00B55182"/>
    <w:rsid w:val="00B6058D"/>
    <w:rsid w:val="00B61970"/>
    <w:rsid w:val="00B63D66"/>
    <w:rsid w:val="00B6491F"/>
    <w:rsid w:val="00B65367"/>
    <w:rsid w:val="00B65461"/>
    <w:rsid w:val="00B677FD"/>
    <w:rsid w:val="00B74D8A"/>
    <w:rsid w:val="00B75534"/>
    <w:rsid w:val="00B755B7"/>
    <w:rsid w:val="00B76653"/>
    <w:rsid w:val="00B77E32"/>
    <w:rsid w:val="00B80167"/>
    <w:rsid w:val="00B80B38"/>
    <w:rsid w:val="00B8296F"/>
    <w:rsid w:val="00B82C9E"/>
    <w:rsid w:val="00B82FC1"/>
    <w:rsid w:val="00B852E6"/>
    <w:rsid w:val="00B87D2C"/>
    <w:rsid w:val="00B93455"/>
    <w:rsid w:val="00B93600"/>
    <w:rsid w:val="00B9545A"/>
    <w:rsid w:val="00B95F81"/>
    <w:rsid w:val="00B969FE"/>
    <w:rsid w:val="00BA06E7"/>
    <w:rsid w:val="00BA188F"/>
    <w:rsid w:val="00BA28CD"/>
    <w:rsid w:val="00BA3436"/>
    <w:rsid w:val="00BA5C95"/>
    <w:rsid w:val="00BA7B3F"/>
    <w:rsid w:val="00BB0DD7"/>
    <w:rsid w:val="00BB1440"/>
    <w:rsid w:val="00BB42B5"/>
    <w:rsid w:val="00BB4D34"/>
    <w:rsid w:val="00BB6082"/>
    <w:rsid w:val="00BB7F0D"/>
    <w:rsid w:val="00BC2276"/>
    <w:rsid w:val="00BC37E4"/>
    <w:rsid w:val="00BC3CA5"/>
    <w:rsid w:val="00BC5295"/>
    <w:rsid w:val="00BC632E"/>
    <w:rsid w:val="00BC6C66"/>
    <w:rsid w:val="00BD17E3"/>
    <w:rsid w:val="00BD2417"/>
    <w:rsid w:val="00BD28C0"/>
    <w:rsid w:val="00BD4204"/>
    <w:rsid w:val="00BD55F7"/>
    <w:rsid w:val="00BD56D4"/>
    <w:rsid w:val="00BD61A4"/>
    <w:rsid w:val="00BD72F3"/>
    <w:rsid w:val="00BE0651"/>
    <w:rsid w:val="00BE2D3E"/>
    <w:rsid w:val="00BE3DD3"/>
    <w:rsid w:val="00BE457A"/>
    <w:rsid w:val="00BE77FF"/>
    <w:rsid w:val="00BF0D98"/>
    <w:rsid w:val="00BF35F4"/>
    <w:rsid w:val="00BF5666"/>
    <w:rsid w:val="00BF56D9"/>
    <w:rsid w:val="00C01000"/>
    <w:rsid w:val="00C0163F"/>
    <w:rsid w:val="00C01AF6"/>
    <w:rsid w:val="00C0259F"/>
    <w:rsid w:val="00C02B15"/>
    <w:rsid w:val="00C02FBB"/>
    <w:rsid w:val="00C03CB5"/>
    <w:rsid w:val="00C03FC0"/>
    <w:rsid w:val="00C05ABB"/>
    <w:rsid w:val="00C07CD0"/>
    <w:rsid w:val="00C11E54"/>
    <w:rsid w:val="00C14E42"/>
    <w:rsid w:val="00C14FAC"/>
    <w:rsid w:val="00C1553E"/>
    <w:rsid w:val="00C21735"/>
    <w:rsid w:val="00C21939"/>
    <w:rsid w:val="00C22A63"/>
    <w:rsid w:val="00C22BC3"/>
    <w:rsid w:val="00C22CF9"/>
    <w:rsid w:val="00C22FB0"/>
    <w:rsid w:val="00C245CF"/>
    <w:rsid w:val="00C30525"/>
    <w:rsid w:val="00C30C3E"/>
    <w:rsid w:val="00C31AE8"/>
    <w:rsid w:val="00C32445"/>
    <w:rsid w:val="00C3245E"/>
    <w:rsid w:val="00C34467"/>
    <w:rsid w:val="00C34FEA"/>
    <w:rsid w:val="00C37500"/>
    <w:rsid w:val="00C41EE3"/>
    <w:rsid w:val="00C41FA2"/>
    <w:rsid w:val="00C421A4"/>
    <w:rsid w:val="00C429F5"/>
    <w:rsid w:val="00C44D95"/>
    <w:rsid w:val="00C451C6"/>
    <w:rsid w:val="00C4526B"/>
    <w:rsid w:val="00C47264"/>
    <w:rsid w:val="00C53B85"/>
    <w:rsid w:val="00C54B65"/>
    <w:rsid w:val="00C553A0"/>
    <w:rsid w:val="00C55FE8"/>
    <w:rsid w:val="00C56385"/>
    <w:rsid w:val="00C56819"/>
    <w:rsid w:val="00C56B7C"/>
    <w:rsid w:val="00C56B9B"/>
    <w:rsid w:val="00C5766D"/>
    <w:rsid w:val="00C57FC1"/>
    <w:rsid w:val="00C6326E"/>
    <w:rsid w:val="00C63F00"/>
    <w:rsid w:val="00C63F56"/>
    <w:rsid w:val="00C6639B"/>
    <w:rsid w:val="00C6762A"/>
    <w:rsid w:val="00C67C96"/>
    <w:rsid w:val="00C72586"/>
    <w:rsid w:val="00C72A71"/>
    <w:rsid w:val="00C73247"/>
    <w:rsid w:val="00C74179"/>
    <w:rsid w:val="00C74992"/>
    <w:rsid w:val="00C74E1A"/>
    <w:rsid w:val="00C76308"/>
    <w:rsid w:val="00C816C6"/>
    <w:rsid w:val="00C818D9"/>
    <w:rsid w:val="00C81958"/>
    <w:rsid w:val="00C83880"/>
    <w:rsid w:val="00C877DC"/>
    <w:rsid w:val="00C90070"/>
    <w:rsid w:val="00C92C6B"/>
    <w:rsid w:val="00C94BAB"/>
    <w:rsid w:val="00C95806"/>
    <w:rsid w:val="00C9624D"/>
    <w:rsid w:val="00C964C8"/>
    <w:rsid w:val="00CA0B66"/>
    <w:rsid w:val="00CA33BD"/>
    <w:rsid w:val="00CA3E2F"/>
    <w:rsid w:val="00CB0BB5"/>
    <w:rsid w:val="00CB1405"/>
    <w:rsid w:val="00CB1684"/>
    <w:rsid w:val="00CB1D98"/>
    <w:rsid w:val="00CB3EE9"/>
    <w:rsid w:val="00CB4CDD"/>
    <w:rsid w:val="00CB521A"/>
    <w:rsid w:val="00CB5C86"/>
    <w:rsid w:val="00CB7D3A"/>
    <w:rsid w:val="00CC0A64"/>
    <w:rsid w:val="00CC2FCF"/>
    <w:rsid w:val="00CC5E71"/>
    <w:rsid w:val="00CC63B6"/>
    <w:rsid w:val="00CC70DC"/>
    <w:rsid w:val="00CD073D"/>
    <w:rsid w:val="00CD1A99"/>
    <w:rsid w:val="00CD1CE6"/>
    <w:rsid w:val="00CD1E92"/>
    <w:rsid w:val="00CD2B50"/>
    <w:rsid w:val="00CD3142"/>
    <w:rsid w:val="00CD3BA6"/>
    <w:rsid w:val="00CE297A"/>
    <w:rsid w:val="00CE5E99"/>
    <w:rsid w:val="00CE6DF0"/>
    <w:rsid w:val="00CE6FCE"/>
    <w:rsid w:val="00CF03AA"/>
    <w:rsid w:val="00CF1CB8"/>
    <w:rsid w:val="00CF1E9D"/>
    <w:rsid w:val="00CF2824"/>
    <w:rsid w:val="00CF3174"/>
    <w:rsid w:val="00CF540F"/>
    <w:rsid w:val="00CF5650"/>
    <w:rsid w:val="00CF5751"/>
    <w:rsid w:val="00CF581C"/>
    <w:rsid w:val="00CF6786"/>
    <w:rsid w:val="00CF683D"/>
    <w:rsid w:val="00D00264"/>
    <w:rsid w:val="00D008D7"/>
    <w:rsid w:val="00D00CF2"/>
    <w:rsid w:val="00D01704"/>
    <w:rsid w:val="00D045AE"/>
    <w:rsid w:val="00D04DEC"/>
    <w:rsid w:val="00D04E23"/>
    <w:rsid w:val="00D05537"/>
    <w:rsid w:val="00D057F5"/>
    <w:rsid w:val="00D064FF"/>
    <w:rsid w:val="00D06B37"/>
    <w:rsid w:val="00D079CE"/>
    <w:rsid w:val="00D10201"/>
    <w:rsid w:val="00D10B60"/>
    <w:rsid w:val="00D117CF"/>
    <w:rsid w:val="00D13D86"/>
    <w:rsid w:val="00D14E03"/>
    <w:rsid w:val="00D1595E"/>
    <w:rsid w:val="00D1602C"/>
    <w:rsid w:val="00D17E89"/>
    <w:rsid w:val="00D20515"/>
    <w:rsid w:val="00D20A08"/>
    <w:rsid w:val="00D217AF"/>
    <w:rsid w:val="00D22A1D"/>
    <w:rsid w:val="00D231D4"/>
    <w:rsid w:val="00D246EB"/>
    <w:rsid w:val="00D266FE"/>
    <w:rsid w:val="00D26D8A"/>
    <w:rsid w:val="00D2709F"/>
    <w:rsid w:val="00D30AA1"/>
    <w:rsid w:val="00D31AD9"/>
    <w:rsid w:val="00D327E7"/>
    <w:rsid w:val="00D32C00"/>
    <w:rsid w:val="00D32F3B"/>
    <w:rsid w:val="00D33435"/>
    <w:rsid w:val="00D357A5"/>
    <w:rsid w:val="00D37430"/>
    <w:rsid w:val="00D37F27"/>
    <w:rsid w:val="00D405D2"/>
    <w:rsid w:val="00D418A6"/>
    <w:rsid w:val="00D44FAE"/>
    <w:rsid w:val="00D46316"/>
    <w:rsid w:val="00D46888"/>
    <w:rsid w:val="00D46DD7"/>
    <w:rsid w:val="00D470C3"/>
    <w:rsid w:val="00D471A1"/>
    <w:rsid w:val="00D4794C"/>
    <w:rsid w:val="00D47C66"/>
    <w:rsid w:val="00D51134"/>
    <w:rsid w:val="00D51917"/>
    <w:rsid w:val="00D53FEA"/>
    <w:rsid w:val="00D54387"/>
    <w:rsid w:val="00D54515"/>
    <w:rsid w:val="00D54701"/>
    <w:rsid w:val="00D54885"/>
    <w:rsid w:val="00D56010"/>
    <w:rsid w:val="00D563A3"/>
    <w:rsid w:val="00D57298"/>
    <w:rsid w:val="00D573C2"/>
    <w:rsid w:val="00D617E5"/>
    <w:rsid w:val="00D61A08"/>
    <w:rsid w:val="00D61B44"/>
    <w:rsid w:val="00D629D1"/>
    <w:rsid w:val="00D634B0"/>
    <w:rsid w:val="00D63679"/>
    <w:rsid w:val="00D63DB4"/>
    <w:rsid w:val="00D644C5"/>
    <w:rsid w:val="00D64C65"/>
    <w:rsid w:val="00D71BC5"/>
    <w:rsid w:val="00D74F79"/>
    <w:rsid w:val="00D7662B"/>
    <w:rsid w:val="00D76AB3"/>
    <w:rsid w:val="00D81021"/>
    <w:rsid w:val="00D81072"/>
    <w:rsid w:val="00D820C3"/>
    <w:rsid w:val="00D82599"/>
    <w:rsid w:val="00D826F2"/>
    <w:rsid w:val="00D828CC"/>
    <w:rsid w:val="00D83D96"/>
    <w:rsid w:val="00D84862"/>
    <w:rsid w:val="00D87626"/>
    <w:rsid w:val="00D87731"/>
    <w:rsid w:val="00D903C4"/>
    <w:rsid w:val="00D921C2"/>
    <w:rsid w:val="00D92252"/>
    <w:rsid w:val="00D92B73"/>
    <w:rsid w:val="00D93157"/>
    <w:rsid w:val="00D93544"/>
    <w:rsid w:val="00D963F7"/>
    <w:rsid w:val="00D976E2"/>
    <w:rsid w:val="00DA00D7"/>
    <w:rsid w:val="00DA0ADA"/>
    <w:rsid w:val="00DA4A5A"/>
    <w:rsid w:val="00DA6479"/>
    <w:rsid w:val="00DA73E7"/>
    <w:rsid w:val="00DA7E79"/>
    <w:rsid w:val="00DB18B6"/>
    <w:rsid w:val="00DB1B12"/>
    <w:rsid w:val="00DB239F"/>
    <w:rsid w:val="00DB2484"/>
    <w:rsid w:val="00DB2927"/>
    <w:rsid w:val="00DB6897"/>
    <w:rsid w:val="00DC3606"/>
    <w:rsid w:val="00DC3FEC"/>
    <w:rsid w:val="00DC40BF"/>
    <w:rsid w:val="00DC4DDC"/>
    <w:rsid w:val="00DC7ED6"/>
    <w:rsid w:val="00DD02CC"/>
    <w:rsid w:val="00DD2B9A"/>
    <w:rsid w:val="00DD2FA4"/>
    <w:rsid w:val="00DD39B5"/>
    <w:rsid w:val="00DD40AF"/>
    <w:rsid w:val="00DD5983"/>
    <w:rsid w:val="00DD71E6"/>
    <w:rsid w:val="00DD77CC"/>
    <w:rsid w:val="00DD7D03"/>
    <w:rsid w:val="00DE234D"/>
    <w:rsid w:val="00DE38A6"/>
    <w:rsid w:val="00DE43B7"/>
    <w:rsid w:val="00DE5513"/>
    <w:rsid w:val="00DE5786"/>
    <w:rsid w:val="00DE6AAD"/>
    <w:rsid w:val="00DE6BEB"/>
    <w:rsid w:val="00DE7DB4"/>
    <w:rsid w:val="00DF1623"/>
    <w:rsid w:val="00DF1CD6"/>
    <w:rsid w:val="00DF2CBE"/>
    <w:rsid w:val="00DF4FD0"/>
    <w:rsid w:val="00DF6653"/>
    <w:rsid w:val="00E02B70"/>
    <w:rsid w:val="00E077EA"/>
    <w:rsid w:val="00E121B9"/>
    <w:rsid w:val="00E12452"/>
    <w:rsid w:val="00E144E1"/>
    <w:rsid w:val="00E145FA"/>
    <w:rsid w:val="00E14793"/>
    <w:rsid w:val="00E14CB3"/>
    <w:rsid w:val="00E165B5"/>
    <w:rsid w:val="00E16A08"/>
    <w:rsid w:val="00E17914"/>
    <w:rsid w:val="00E21484"/>
    <w:rsid w:val="00E215E9"/>
    <w:rsid w:val="00E242BD"/>
    <w:rsid w:val="00E30206"/>
    <w:rsid w:val="00E3166E"/>
    <w:rsid w:val="00E318A7"/>
    <w:rsid w:val="00E31AA0"/>
    <w:rsid w:val="00E32D52"/>
    <w:rsid w:val="00E32DD6"/>
    <w:rsid w:val="00E32E41"/>
    <w:rsid w:val="00E340B9"/>
    <w:rsid w:val="00E340FC"/>
    <w:rsid w:val="00E403D8"/>
    <w:rsid w:val="00E420BA"/>
    <w:rsid w:val="00E421FF"/>
    <w:rsid w:val="00E42501"/>
    <w:rsid w:val="00E4487E"/>
    <w:rsid w:val="00E449FF"/>
    <w:rsid w:val="00E44E4E"/>
    <w:rsid w:val="00E44F94"/>
    <w:rsid w:val="00E46598"/>
    <w:rsid w:val="00E51D12"/>
    <w:rsid w:val="00E60336"/>
    <w:rsid w:val="00E61E08"/>
    <w:rsid w:val="00E643B3"/>
    <w:rsid w:val="00E65573"/>
    <w:rsid w:val="00E65BF7"/>
    <w:rsid w:val="00E67BCC"/>
    <w:rsid w:val="00E7023E"/>
    <w:rsid w:val="00E70C98"/>
    <w:rsid w:val="00E71127"/>
    <w:rsid w:val="00E712EF"/>
    <w:rsid w:val="00E76162"/>
    <w:rsid w:val="00E80341"/>
    <w:rsid w:val="00E824B9"/>
    <w:rsid w:val="00E83488"/>
    <w:rsid w:val="00E838F4"/>
    <w:rsid w:val="00E84576"/>
    <w:rsid w:val="00E856A2"/>
    <w:rsid w:val="00E85714"/>
    <w:rsid w:val="00E85F36"/>
    <w:rsid w:val="00E87506"/>
    <w:rsid w:val="00E90AC5"/>
    <w:rsid w:val="00E91E56"/>
    <w:rsid w:val="00E94BD4"/>
    <w:rsid w:val="00E95109"/>
    <w:rsid w:val="00EA09EB"/>
    <w:rsid w:val="00EA0C5D"/>
    <w:rsid w:val="00EA207D"/>
    <w:rsid w:val="00EA39C9"/>
    <w:rsid w:val="00EA561F"/>
    <w:rsid w:val="00EB08FD"/>
    <w:rsid w:val="00EB1998"/>
    <w:rsid w:val="00EB35D4"/>
    <w:rsid w:val="00EB3C9F"/>
    <w:rsid w:val="00EB6406"/>
    <w:rsid w:val="00EB7366"/>
    <w:rsid w:val="00EC12B7"/>
    <w:rsid w:val="00EC16DD"/>
    <w:rsid w:val="00EC22EE"/>
    <w:rsid w:val="00EC4A59"/>
    <w:rsid w:val="00EC4B0C"/>
    <w:rsid w:val="00ED20C5"/>
    <w:rsid w:val="00ED26D8"/>
    <w:rsid w:val="00ED43C1"/>
    <w:rsid w:val="00ED4818"/>
    <w:rsid w:val="00EE06BA"/>
    <w:rsid w:val="00EE161D"/>
    <w:rsid w:val="00EE3C89"/>
    <w:rsid w:val="00EE4326"/>
    <w:rsid w:val="00EE542D"/>
    <w:rsid w:val="00EE5990"/>
    <w:rsid w:val="00EE6DDA"/>
    <w:rsid w:val="00EF123A"/>
    <w:rsid w:val="00EF1A6A"/>
    <w:rsid w:val="00EF2053"/>
    <w:rsid w:val="00EF3395"/>
    <w:rsid w:val="00EF4808"/>
    <w:rsid w:val="00EF4EE7"/>
    <w:rsid w:val="00EF50F4"/>
    <w:rsid w:val="00EF5B1E"/>
    <w:rsid w:val="00EF6314"/>
    <w:rsid w:val="00EF67E8"/>
    <w:rsid w:val="00EF6F6F"/>
    <w:rsid w:val="00EF70D4"/>
    <w:rsid w:val="00F028C9"/>
    <w:rsid w:val="00F033FE"/>
    <w:rsid w:val="00F03C77"/>
    <w:rsid w:val="00F0482A"/>
    <w:rsid w:val="00F0547B"/>
    <w:rsid w:val="00F05B18"/>
    <w:rsid w:val="00F05B27"/>
    <w:rsid w:val="00F06CC1"/>
    <w:rsid w:val="00F10044"/>
    <w:rsid w:val="00F10C42"/>
    <w:rsid w:val="00F10D41"/>
    <w:rsid w:val="00F10E42"/>
    <w:rsid w:val="00F13FED"/>
    <w:rsid w:val="00F14190"/>
    <w:rsid w:val="00F15BFC"/>
    <w:rsid w:val="00F17183"/>
    <w:rsid w:val="00F209A2"/>
    <w:rsid w:val="00F23FFB"/>
    <w:rsid w:val="00F2579A"/>
    <w:rsid w:val="00F25B8A"/>
    <w:rsid w:val="00F261AC"/>
    <w:rsid w:val="00F275C6"/>
    <w:rsid w:val="00F27764"/>
    <w:rsid w:val="00F27DB1"/>
    <w:rsid w:val="00F27FB6"/>
    <w:rsid w:val="00F30E71"/>
    <w:rsid w:val="00F31125"/>
    <w:rsid w:val="00F31645"/>
    <w:rsid w:val="00F320D8"/>
    <w:rsid w:val="00F346FC"/>
    <w:rsid w:val="00F357C0"/>
    <w:rsid w:val="00F378AC"/>
    <w:rsid w:val="00F37C74"/>
    <w:rsid w:val="00F4040F"/>
    <w:rsid w:val="00F407C2"/>
    <w:rsid w:val="00F4097D"/>
    <w:rsid w:val="00F416B6"/>
    <w:rsid w:val="00F44F41"/>
    <w:rsid w:val="00F45340"/>
    <w:rsid w:val="00F471B6"/>
    <w:rsid w:val="00F47A44"/>
    <w:rsid w:val="00F47A6A"/>
    <w:rsid w:val="00F509A8"/>
    <w:rsid w:val="00F5116C"/>
    <w:rsid w:val="00F51EF0"/>
    <w:rsid w:val="00F54AC3"/>
    <w:rsid w:val="00F54D83"/>
    <w:rsid w:val="00F550B1"/>
    <w:rsid w:val="00F570D9"/>
    <w:rsid w:val="00F61EAC"/>
    <w:rsid w:val="00F625DD"/>
    <w:rsid w:val="00F63C8C"/>
    <w:rsid w:val="00F64508"/>
    <w:rsid w:val="00F72638"/>
    <w:rsid w:val="00F72B72"/>
    <w:rsid w:val="00F731EC"/>
    <w:rsid w:val="00F75971"/>
    <w:rsid w:val="00F81AF7"/>
    <w:rsid w:val="00F82E70"/>
    <w:rsid w:val="00F9341B"/>
    <w:rsid w:val="00F94CC1"/>
    <w:rsid w:val="00F95A6B"/>
    <w:rsid w:val="00F95E02"/>
    <w:rsid w:val="00F9644A"/>
    <w:rsid w:val="00F970B3"/>
    <w:rsid w:val="00FA1135"/>
    <w:rsid w:val="00FA1CB3"/>
    <w:rsid w:val="00FA2CD3"/>
    <w:rsid w:val="00FA348C"/>
    <w:rsid w:val="00FA3803"/>
    <w:rsid w:val="00FA538A"/>
    <w:rsid w:val="00FA6638"/>
    <w:rsid w:val="00FA68E4"/>
    <w:rsid w:val="00FA7219"/>
    <w:rsid w:val="00FB060B"/>
    <w:rsid w:val="00FB5B61"/>
    <w:rsid w:val="00FC0279"/>
    <w:rsid w:val="00FC0B07"/>
    <w:rsid w:val="00FC0BD1"/>
    <w:rsid w:val="00FC56BD"/>
    <w:rsid w:val="00FC72BF"/>
    <w:rsid w:val="00FD1539"/>
    <w:rsid w:val="00FD2A33"/>
    <w:rsid w:val="00FD377C"/>
    <w:rsid w:val="00FD52A8"/>
    <w:rsid w:val="00FD5C97"/>
    <w:rsid w:val="00FE2E34"/>
    <w:rsid w:val="00FE3B5C"/>
    <w:rsid w:val="00FE5AF0"/>
    <w:rsid w:val="00FE63D9"/>
    <w:rsid w:val="00FE6C55"/>
    <w:rsid w:val="00FE71C8"/>
    <w:rsid w:val="00FE74B0"/>
    <w:rsid w:val="00FF12E7"/>
    <w:rsid w:val="00FF1E40"/>
    <w:rsid w:val="00FF2976"/>
    <w:rsid w:val="00FF2E23"/>
    <w:rsid w:val="00FF54FC"/>
    <w:rsid w:val="00FF66E1"/>
    <w:rsid w:val="00FF7FE7"/>
    <w:rsid w:val="11267FCF"/>
    <w:rsid w:val="1DACC6EE"/>
    <w:rsid w:val="20AF19C7"/>
    <w:rsid w:val="4BAB991E"/>
    <w:rsid w:val="53953216"/>
    <w:rsid w:val="6079B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B2F6D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30"/>
    <w:pPr>
      <w:spacing w:after="240" w:line="240" w:lineRule="auto"/>
    </w:pPr>
    <w:rPr>
      <w:rFonts w:ascii="Calibri" w:hAnsi="Calibri" w:cs="Calibri"/>
      <w:color w:val="173A5A" w:themeColor="accent1" w:themeShade="80"/>
      <w:sz w:val="24"/>
      <w:szCs w:val="22"/>
    </w:rPr>
  </w:style>
  <w:style w:type="paragraph" w:styleId="Ttulo1">
    <w:name w:val="heading 1"/>
    <w:basedOn w:val="Ttulodeldocumento"/>
    <w:next w:val="Normal"/>
    <w:link w:val="Ttulo1Car"/>
    <w:uiPriority w:val="9"/>
    <w:qFormat/>
    <w:rsid w:val="00C56385"/>
    <w:pPr>
      <w:spacing w:line="216" w:lineRule="auto"/>
      <w:outlineLvl w:val="0"/>
    </w:pPr>
    <w:rPr>
      <w:rFonts w:ascii="Calibri" w:hAnsi="Calibri" w:cs="Calibr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5905"/>
    <w:pPr>
      <w:keepNext/>
      <w:keepLines/>
      <w:spacing w:before="480"/>
      <w:outlineLvl w:val="1"/>
    </w:pPr>
    <w:rPr>
      <w:rFonts w:eastAsiaTheme="majorEastAsia"/>
      <w:b/>
      <w:bCs/>
      <w:caps/>
      <w:color w:val="225787" w:themeColor="accent1" w:themeShade="BF"/>
      <w:sz w:val="40"/>
      <w:szCs w:val="4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2599E"/>
    <w:pPr>
      <w:spacing w:before="240"/>
      <w:outlineLvl w:val="2"/>
    </w:pPr>
    <w:rPr>
      <w:color w:val="2F5496" w:themeColor="accent5" w:themeShade="BF"/>
      <w:sz w:val="36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599E"/>
    <w:pPr>
      <w:outlineLvl w:val="3"/>
    </w:pPr>
    <w:rPr>
      <w:sz w:val="32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F4EE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EE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667F9E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EE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667F9E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EE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667F9E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EE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667F9E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385"/>
    <w:rPr>
      <w:rFonts w:ascii="Calibri" w:hAnsi="Calibri" w:cs="Calibri"/>
      <w:b/>
      <w:bCs/>
      <w:caps/>
      <w:color w:val="225787" w:themeColor="accent1" w:themeShade="BF"/>
      <w:sz w:val="44"/>
      <w:shd w:val="clear" w:color="auto" w:fill="F2F2F2" w:themeFill="background1" w:themeFillShade="F2"/>
    </w:rPr>
  </w:style>
  <w:style w:type="character" w:customStyle="1" w:styleId="Ttulo2Car">
    <w:name w:val="Título 2 Car"/>
    <w:basedOn w:val="Fuentedeprrafopredeter"/>
    <w:link w:val="Ttulo2"/>
    <w:uiPriority w:val="9"/>
    <w:rsid w:val="00415905"/>
    <w:rPr>
      <w:rFonts w:ascii="Calibri" w:eastAsiaTheme="majorEastAsia" w:hAnsi="Calibri" w:cs="Calibri"/>
      <w:b/>
      <w:bCs/>
      <w:caps/>
      <w:color w:val="225787" w:themeColor="accent1" w:themeShade="BF"/>
      <w:sz w:val="40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22599E"/>
    <w:rPr>
      <w:rFonts w:ascii="Calibri" w:eastAsiaTheme="majorEastAsia" w:hAnsi="Calibri" w:cs="Calibri"/>
      <w:b/>
      <w:bCs/>
      <w:caps/>
      <w:color w:val="2F5496" w:themeColor="accent5" w:themeShade="BF"/>
      <w:sz w:val="36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22599E"/>
    <w:rPr>
      <w:rFonts w:ascii="Calibri" w:hAnsi="Calibri" w:cs="Calibri"/>
      <w:color w:val="173A5A" w:themeColor="accent1" w:themeShade="80"/>
      <w:sz w:val="32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EF4EE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EE7"/>
    <w:rPr>
      <w:rFonts w:asciiTheme="majorHAnsi" w:eastAsiaTheme="majorEastAsia" w:hAnsiTheme="majorHAnsi" w:cstheme="majorBidi"/>
      <w:color w:val="667F9E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EE7"/>
    <w:rPr>
      <w:rFonts w:asciiTheme="majorHAnsi" w:eastAsiaTheme="majorEastAsia" w:hAnsiTheme="majorHAnsi" w:cstheme="majorBidi"/>
      <w:i/>
      <w:iCs/>
      <w:color w:val="667F9E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EE7"/>
    <w:rPr>
      <w:rFonts w:asciiTheme="majorHAnsi" w:eastAsiaTheme="majorEastAsia" w:hAnsiTheme="majorHAnsi" w:cstheme="majorBidi"/>
      <w:smallCaps/>
      <w:color w:val="667F9E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EE7"/>
    <w:rPr>
      <w:rFonts w:asciiTheme="majorHAnsi" w:eastAsiaTheme="majorEastAsia" w:hAnsiTheme="majorHAnsi" w:cstheme="majorBidi"/>
      <w:i/>
      <w:iCs/>
      <w:smallCaps/>
      <w:color w:val="667F9E" w:themeColor="text1" w:themeTint="A6"/>
    </w:rPr>
  </w:style>
  <w:style w:type="paragraph" w:styleId="Descripcin">
    <w:name w:val="caption"/>
    <w:basedOn w:val="Normal"/>
    <w:next w:val="Normal"/>
    <w:uiPriority w:val="35"/>
    <w:unhideWhenUsed/>
    <w:qFormat/>
    <w:rsid w:val="00EF4EE7"/>
    <w:rPr>
      <w:b/>
      <w:bCs/>
      <w:color w:val="576D89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rsid w:val="00EF4EE7"/>
    <w:pPr>
      <w:spacing w:after="0"/>
      <w:contextualSpacing/>
    </w:pPr>
    <w:rPr>
      <w:rFonts w:asciiTheme="majorHAnsi" w:eastAsiaTheme="majorEastAsia" w:hAnsiTheme="majorHAnsi" w:cstheme="majorBidi"/>
      <w:color w:val="225787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EF4EE7"/>
    <w:rPr>
      <w:rFonts w:asciiTheme="majorHAnsi" w:eastAsiaTheme="majorEastAsia" w:hAnsiTheme="majorHAnsi" w:cstheme="majorBidi"/>
      <w:color w:val="225787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rsid w:val="00EF4EE7"/>
    <w:pPr>
      <w:numPr>
        <w:ilvl w:val="1"/>
      </w:numPr>
      <w:ind w:firstLine="567"/>
    </w:pPr>
    <w:rPr>
      <w:rFonts w:asciiTheme="majorHAnsi" w:eastAsiaTheme="majorEastAsia" w:hAnsiTheme="majorHAnsi" w:cstheme="majorBidi"/>
      <w:color w:val="576D89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EF4EE7"/>
    <w:rPr>
      <w:rFonts w:asciiTheme="majorHAnsi" w:eastAsiaTheme="majorEastAsia" w:hAnsiTheme="majorHAnsi" w:cstheme="majorBidi"/>
      <w:color w:val="576D89" w:themeColor="text1" w:themeTint="BF"/>
      <w:sz w:val="30"/>
      <w:szCs w:val="30"/>
    </w:rPr>
  </w:style>
  <w:style w:type="character" w:styleId="Fuerte">
    <w:name w:val="Strong"/>
    <w:basedOn w:val="Fuentedeprrafopredeter"/>
    <w:uiPriority w:val="22"/>
    <w:rsid w:val="00EF4EE7"/>
    <w:rPr>
      <w:b/>
      <w:bCs/>
    </w:rPr>
  </w:style>
  <w:style w:type="character" w:styleId="nfasis">
    <w:name w:val="Emphasis"/>
    <w:basedOn w:val="Fuentedeprrafopredeter"/>
    <w:uiPriority w:val="20"/>
    <w:qFormat/>
    <w:rsid w:val="004C71DC"/>
    <w:rPr>
      <w:b/>
      <w:bCs/>
      <w:color w:val="C00000"/>
      <w:spacing w:val="0"/>
    </w:rPr>
  </w:style>
  <w:style w:type="paragraph" w:styleId="Sinespaciado">
    <w:name w:val="No Spacing"/>
    <w:uiPriority w:val="1"/>
    <w:rsid w:val="00EF4EE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73A7"/>
    <w:pPr>
      <w:pBdr>
        <w:left w:val="single" w:sz="12" w:space="4" w:color="77ACDC" w:themeColor="accent1" w:themeTint="99"/>
      </w:pBdr>
      <w:spacing w:before="120" w:after="120"/>
      <w:ind w:left="567"/>
    </w:pPr>
    <w:rPr>
      <w:i/>
      <w:iCs/>
      <w:color w:val="225787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sid w:val="009973A7"/>
    <w:rPr>
      <w:rFonts w:ascii="Calibri" w:hAnsi="Calibri" w:cs="Calibri"/>
      <w:i/>
      <w:iCs/>
      <w:color w:val="225787" w:themeColor="accent1" w:themeShade="BF"/>
      <w:sz w:val="24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rsid w:val="00EF4EE7"/>
    <w:pPr>
      <w:spacing w:before="100" w:beforeAutospacing="1"/>
      <w:ind w:left="864" w:right="864"/>
      <w:jc w:val="center"/>
    </w:pPr>
    <w:rPr>
      <w:rFonts w:asciiTheme="majorHAnsi" w:eastAsiaTheme="majorEastAsia" w:hAnsiTheme="majorHAnsi" w:cstheme="majorBidi"/>
      <w:color w:val="2E75B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EE7"/>
    <w:rPr>
      <w:rFonts w:asciiTheme="majorHAnsi" w:eastAsiaTheme="majorEastAsia" w:hAnsiTheme="majorHAnsi" w:cstheme="majorBidi"/>
      <w:color w:val="2E75B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4C71DC"/>
    <w:rPr>
      <w:b/>
      <w:bCs/>
      <w:color w:val="2F5496" w:themeColor="accent5" w:themeShade="BF"/>
      <w:spacing w:val="0"/>
    </w:rPr>
  </w:style>
  <w:style w:type="paragraph" w:styleId="TDC3">
    <w:name w:val="toc 3"/>
    <w:basedOn w:val="Normal"/>
    <w:next w:val="Normal"/>
    <w:autoRedefine/>
    <w:uiPriority w:val="39"/>
    <w:unhideWhenUsed/>
    <w:rsid w:val="00B07005"/>
    <w:pPr>
      <w:spacing w:after="100"/>
      <w:ind w:left="480"/>
    </w:pPr>
  </w:style>
  <w:style w:type="character" w:styleId="Referenciasutil">
    <w:name w:val="Subtle Reference"/>
    <w:basedOn w:val="Fuentedeprrafopredeter"/>
    <w:uiPriority w:val="31"/>
    <w:rsid w:val="00EF4EE7"/>
    <w:rPr>
      <w:smallCaps/>
      <w:color w:val="576D89" w:themeColor="text1" w:themeTint="BF"/>
    </w:rPr>
  </w:style>
  <w:style w:type="character" w:styleId="Referenciaintensa">
    <w:name w:val="Intense Reference"/>
    <w:basedOn w:val="Fuentedeprrafopredeter"/>
    <w:uiPriority w:val="32"/>
    <w:rsid w:val="00EF4EE7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rsid w:val="00EF4EE7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EF4EE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5F7DD6"/>
    <w:pPr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B0700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D1CE6"/>
    <w:rPr>
      <w:color w:val="0563C1" w:themeColor="hyperlink"/>
      <w:u w:val="single"/>
    </w:rPr>
  </w:style>
  <w:style w:type="paragraph" w:customStyle="1" w:styleId="ltimaactualizacin">
    <w:name w:val="Última actualización"/>
    <w:basedOn w:val="Normal"/>
    <w:rsid w:val="002279CD"/>
    <w:pPr>
      <w:jc w:val="right"/>
    </w:pPr>
    <w:rPr>
      <w:caps/>
      <w:color w:val="225787" w:themeColor="accent1" w:themeShade="BF"/>
    </w:rPr>
  </w:style>
  <w:style w:type="paragraph" w:customStyle="1" w:styleId="Ttulodeldocumento">
    <w:name w:val="Título del documento"/>
    <w:rsid w:val="00B07005"/>
    <w:pPr>
      <w:shd w:val="clear" w:color="auto" w:fill="F2F2F2" w:themeFill="background1" w:themeFillShade="F2"/>
      <w:spacing w:before="120" w:line="240" w:lineRule="auto"/>
      <w:jc w:val="right"/>
    </w:pPr>
    <w:rPr>
      <w:rFonts w:ascii="Helvetica Neue Medium" w:hAnsi="Helvetica Neue Medium"/>
      <w:caps/>
      <w:color w:val="225787" w:themeColor="accent1" w:themeShade="BF"/>
      <w:sz w:val="44"/>
    </w:rPr>
  </w:style>
  <w:style w:type="paragraph" w:customStyle="1" w:styleId="Organizacin">
    <w:name w:val="Organización"/>
    <w:rsid w:val="00B07005"/>
    <w:pPr>
      <w:spacing w:before="6000" w:line="240" w:lineRule="auto"/>
      <w:jc w:val="right"/>
    </w:pPr>
    <w:rPr>
      <w:rFonts w:ascii="Helvetica Neue" w:hAnsi="Helvetica Neue"/>
      <w:caps/>
      <w:color w:val="225787" w:themeColor="accent1" w:themeShade="BF"/>
      <w:sz w:val="24"/>
    </w:rPr>
  </w:style>
  <w:style w:type="paragraph" w:customStyle="1" w:styleId="Subttulodeldocumento">
    <w:name w:val="Subtítulo del documento"/>
    <w:rsid w:val="00B07005"/>
    <w:pPr>
      <w:spacing w:before="120" w:line="240" w:lineRule="auto"/>
      <w:jc w:val="right"/>
    </w:pPr>
    <w:rPr>
      <w:rFonts w:ascii="Helvetica Neue" w:hAnsi="Helvetica Neue"/>
      <w:caps/>
      <w:color w:val="225787" w:themeColor="accent1" w:themeShade="BF"/>
      <w:spacing w:val="-10"/>
      <w:sz w:val="28"/>
      <w:szCs w:val="28"/>
    </w:rPr>
  </w:style>
  <w:style w:type="paragraph" w:customStyle="1" w:styleId="Datosautor">
    <w:name w:val="Datos autor"/>
    <w:rsid w:val="002279CD"/>
    <w:pPr>
      <w:spacing w:after="0" w:line="240" w:lineRule="auto"/>
      <w:jc w:val="right"/>
    </w:pPr>
    <w:rPr>
      <w:rFonts w:ascii="Calibri" w:hAnsi="Calibri"/>
      <w:color w:val="225787" w:themeColor="accent1" w:themeShade="BF"/>
      <w:spacing w:val="-1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33435"/>
    <w:pPr>
      <w:tabs>
        <w:tab w:val="center" w:pos="4252"/>
        <w:tab w:val="right" w:pos="8504"/>
      </w:tabs>
      <w:spacing w:after="0"/>
      <w:jc w:val="right"/>
    </w:pPr>
    <w:rPr>
      <w:caps/>
      <w:color w:val="225787" w:themeColor="accent1" w:themeShade="BF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D33435"/>
    <w:rPr>
      <w:rFonts w:ascii="Calibri" w:hAnsi="Calibri" w:cs="Calibri"/>
      <w:caps/>
      <w:color w:val="225787" w:themeColor="accent1" w:themeShade="BF"/>
      <w:sz w:val="2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07005"/>
    <w:pPr>
      <w:tabs>
        <w:tab w:val="center" w:pos="4252"/>
        <w:tab w:val="right" w:pos="8504"/>
      </w:tabs>
      <w:spacing w:after="0"/>
    </w:pPr>
    <w:rPr>
      <w:rFonts w:ascii="Helvetica Neue Light" w:hAnsi="Helvetica Neue Light"/>
      <w:color w:val="225787" w:themeColor="accent1" w:themeShade="BF"/>
      <w:spacing w:val="-1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07005"/>
    <w:rPr>
      <w:rFonts w:ascii="Helvetica Neue Light" w:hAnsi="Helvetica Neue Light"/>
      <w:color w:val="225787" w:themeColor="accent1" w:themeShade="BF"/>
      <w:spacing w:val="-10"/>
      <w:sz w:val="20"/>
    </w:rPr>
  </w:style>
  <w:style w:type="paragraph" w:styleId="Prrafodelista">
    <w:name w:val="List Paragraph"/>
    <w:basedOn w:val="Normal"/>
    <w:uiPriority w:val="34"/>
    <w:qFormat/>
    <w:rsid w:val="00EC4A59"/>
    <w:pPr>
      <w:numPr>
        <w:ilvl w:val="1"/>
        <w:numId w:val="2"/>
      </w:numPr>
      <w:spacing w:before="120" w:after="120"/>
    </w:pPr>
  </w:style>
  <w:style w:type="character" w:styleId="Nmerodepgina">
    <w:name w:val="page number"/>
    <w:basedOn w:val="Fuentedeprrafopredeter"/>
    <w:uiPriority w:val="99"/>
    <w:semiHidden/>
    <w:unhideWhenUsed/>
    <w:rsid w:val="00305C73"/>
    <w:rPr>
      <w:color w:val="173A5A" w:themeColor="accent1" w:themeShade="80"/>
      <w:sz w:val="24"/>
    </w:rPr>
  </w:style>
  <w:style w:type="paragraph" w:customStyle="1" w:styleId="Cdigofuente">
    <w:name w:val="Código fuente"/>
    <w:qFormat/>
    <w:rsid w:val="00B07005"/>
    <w:pPr>
      <w:numPr>
        <w:numId w:val="1"/>
      </w:numPr>
      <w:pBdr>
        <w:top w:val="single" w:sz="4" w:space="4" w:color="767171" w:themeColor="background2" w:themeShade="80"/>
        <w:left w:val="single" w:sz="4" w:space="4" w:color="767171" w:themeColor="background2" w:themeShade="80"/>
        <w:bottom w:val="single" w:sz="4" w:space="4" w:color="767171" w:themeColor="background2" w:themeShade="80"/>
        <w:right w:val="single" w:sz="4" w:space="4" w:color="767171" w:themeColor="background2" w:themeShade="80"/>
      </w:pBdr>
      <w:shd w:val="clear" w:color="auto" w:fill="FFFBEF"/>
      <w:spacing w:after="0" w:line="240" w:lineRule="auto"/>
      <w:ind w:right="567"/>
    </w:pPr>
    <w:rPr>
      <w:rFonts w:ascii="Menlo" w:hAnsi="Menlo"/>
      <w:noProof/>
      <w:color w:val="171717" w:themeColor="background2" w:themeShade="1A"/>
      <w:sz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341B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341B"/>
    <w:rPr>
      <w:rFonts w:ascii="Lucida Grande" w:hAnsi="Lucida Grande" w:cs="Lucida Grande"/>
      <w:color w:val="173A5A" w:themeColor="accent1" w:themeShade="80"/>
      <w:sz w:val="18"/>
      <w:szCs w:val="18"/>
    </w:rPr>
  </w:style>
  <w:style w:type="character" w:customStyle="1" w:styleId="Comentario">
    <w:name w:val="Comentario"/>
    <w:basedOn w:val="nfasissutil"/>
    <w:uiPriority w:val="1"/>
    <w:qFormat/>
    <w:rsid w:val="0027097E"/>
    <w:rPr>
      <w:rFonts w:ascii="Calibri Light" w:hAnsi="Calibri Light" w:cs="Calibri Light"/>
      <w:b/>
      <w:bCs/>
      <w:i w:val="0"/>
      <w:color w:val="77ACDC" w:themeColor="accent1" w:themeTint="99"/>
      <w:spacing w:val="0"/>
    </w:rPr>
  </w:style>
  <w:style w:type="paragraph" w:customStyle="1" w:styleId="Autoraynmerodepgina">
    <w:name w:val="Autoría y número de página"/>
    <w:qFormat/>
    <w:rsid w:val="009030CA"/>
    <w:pPr>
      <w:spacing w:after="0" w:line="240" w:lineRule="auto"/>
    </w:pPr>
    <w:rPr>
      <w:rFonts w:ascii="Calibri" w:hAnsi="Calibri" w:cs="Calibri"/>
      <w:color w:val="173A5A" w:themeColor="accent1" w:themeShade="80"/>
      <w:sz w:val="20"/>
      <w:szCs w:val="20"/>
      <w:lang w:val="es-ES_tradnl"/>
    </w:rPr>
  </w:style>
  <w:style w:type="table" w:styleId="Tablaconcuadrcula">
    <w:name w:val="Table Grid"/>
    <w:basedOn w:val="Tablanormal"/>
    <w:uiPriority w:val="39"/>
    <w:rsid w:val="009B4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1300B6"/>
    <w:pPr>
      <w:spacing w:after="0" w:line="240" w:lineRule="auto"/>
    </w:pPr>
    <w:tblPr>
      <w:tblStyleRowBandSize w:val="1"/>
      <w:tblStyleColBandSize w:val="1"/>
      <w:tblBorders>
        <w:top w:val="single" w:sz="4" w:space="0" w:color="A1B0C3" w:themeColor="text1" w:themeTint="66"/>
        <w:left w:val="single" w:sz="4" w:space="0" w:color="A1B0C3" w:themeColor="text1" w:themeTint="66"/>
        <w:bottom w:val="single" w:sz="4" w:space="0" w:color="A1B0C3" w:themeColor="text1" w:themeTint="66"/>
        <w:right w:val="single" w:sz="4" w:space="0" w:color="A1B0C3" w:themeColor="text1" w:themeTint="66"/>
        <w:insideH w:val="single" w:sz="4" w:space="0" w:color="A1B0C3" w:themeColor="text1" w:themeTint="66"/>
        <w:insideV w:val="single" w:sz="4" w:space="0" w:color="A1B0C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389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389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ncabezadodetabla">
    <w:name w:val="Encabezado de tabla"/>
    <w:basedOn w:val="Normal"/>
    <w:qFormat/>
    <w:rsid w:val="000714CD"/>
    <w:pPr>
      <w:spacing w:after="0"/>
    </w:pPr>
    <w:rPr>
      <w:b/>
      <w:color w:val="225787" w:themeColor="accent1" w:themeShade="BF"/>
    </w:rPr>
  </w:style>
  <w:style w:type="paragraph" w:customStyle="1" w:styleId="Contenidodetabla">
    <w:name w:val="Contenido de tabla"/>
    <w:basedOn w:val="Normal"/>
    <w:qFormat/>
    <w:rsid w:val="00FA3803"/>
    <w:pPr>
      <w:spacing w:after="0"/>
    </w:pPr>
    <w:rPr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03D8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333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D02C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1223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1223"/>
    <w:rPr>
      <w:rFonts w:ascii="Consolas" w:hAnsi="Consolas" w:cs="Calibri"/>
      <w:color w:val="173A5A" w:themeColor="accent1" w:themeShade="80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500B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0500BE"/>
  </w:style>
  <w:style w:type="character" w:customStyle="1" w:styleId="hljs-string">
    <w:name w:val="hljs-string"/>
    <w:basedOn w:val="Fuentedeprrafopredeter"/>
    <w:rsid w:val="000500BE"/>
  </w:style>
  <w:style w:type="character" w:customStyle="1" w:styleId="hljs-title">
    <w:name w:val="hljs-title"/>
    <w:basedOn w:val="Fuentedeprrafopredeter"/>
    <w:rsid w:val="000500BE"/>
  </w:style>
  <w:style w:type="character" w:customStyle="1" w:styleId="hljs-number">
    <w:name w:val="hljs-number"/>
    <w:basedOn w:val="Fuentedeprrafopredeter"/>
    <w:rsid w:val="000500BE"/>
  </w:style>
  <w:style w:type="character" w:customStyle="1" w:styleId="hljs-property">
    <w:name w:val="hljs-property"/>
    <w:basedOn w:val="Fuentedeprrafopredeter"/>
    <w:rsid w:val="000500BE"/>
  </w:style>
  <w:style w:type="paragraph" w:styleId="NormalWeb">
    <w:name w:val="Normal (Web)"/>
    <w:basedOn w:val="Normal"/>
    <w:uiPriority w:val="99"/>
    <w:semiHidden/>
    <w:unhideWhenUsed/>
    <w:rsid w:val="000500BE"/>
    <w:rPr>
      <w:rFonts w:ascii="Times New Roman" w:hAnsi="Times New Roman" w:cs="Times New Roman"/>
      <w:szCs w:val="24"/>
      <w:lang w:val="es-ES_tradnl"/>
    </w:rPr>
  </w:style>
  <w:style w:type="paragraph" w:customStyle="1" w:styleId="Cdigo">
    <w:name w:val="Código"/>
    <w:basedOn w:val="Contenidodetabla"/>
    <w:qFormat/>
    <w:rsid w:val="000500BE"/>
    <w:rPr>
      <w:i/>
      <w:iCs/>
      <w:lang w:val="es-ES_tradnl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0500BE"/>
    <w:rPr>
      <w:lang w:val="es-ES_tradnl"/>
    </w:rPr>
  </w:style>
  <w:style w:type="character" w:customStyle="1" w:styleId="SaludoCar">
    <w:name w:val="Saludo Car"/>
    <w:basedOn w:val="Fuentedeprrafopredeter"/>
    <w:link w:val="Saludo"/>
    <w:uiPriority w:val="99"/>
    <w:rsid w:val="000500BE"/>
    <w:rPr>
      <w:rFonts w:ascii="Calibri" w:hAnsi="Calibri" w:cs="Calibri"/>
      <w:color w:val="173A5A" w:themeColor="accent1" w:themeShade="80"/>
      <w:sz w:val="24"/>
      <w:szCs w:val="22"/>
      <w:lang w:val="es-ES_tradnl"/>
    </w:rPr>
  </w:style>
  <w:style w:type="paragraph" w:styleId="Textoindependiente">
    <w:name w:val="Body Text"/>
    <w:basedOn w:val="Normal"/>
    <w:link w:val="TextoindependienteCar"/>
    <w:uiPriority w:val="99"/>
    <w:unhideWhenUsed/>
    <w:rsid w:val="000500BE"/>
    <w:pPr>
      <w:spacing w:after="120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00BE"/>
    <w:rPr>
      <w:rFonts w:ascii="Calibri" w:hAnsi="Calibri" w:cs="Calibri"/>
      <w:color w:val="173A5A" w:themeColor="accent1" w:themeShade="80"/>
      <w:sz w:val="24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3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9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5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9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4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5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%20Codina.CAMPUS\Documents\Plantillas%20personalizadas%20de%20Office\plantilla_documentacion_word.dotx" TargetMode="External"/></Relationships>
</file>

<file path=word/theme/theme1.xml><?xml version="1.0" encoding="utf-8"?>
<a:theme xmlns:a="http://schemas.openxmlformats.org/drawingml/2006/main" name="Tema de Office">
  <a:themeElements>
    <a:clrScheme name="UACloud">
      <a:dk1>
        <a:srgbClr val="323F4F"/>
      </a:dk1>
      <a:lt1>
        <a:sysClr val="window" lastClr="FFFFFF"/>
      </a:lt1>
      <a:dk2>
        <a:srgbClr val="44546A"/>
      </a:dk2>
      <a:lt2>
        <a:srgbClr val="E7E6E6"/>
      </a:lt2>
      <a:accent1>
        <a:srgbClr val="2E75B5"/>
      </a:accent1>
      <a:accent2>
        <a:srgbClr val="ED7D31"/>
      </a:accent2>
      <a:accent3>
        <a:srgbClr val="C55A11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UACloud">
      <a:majorFont>
        <a:latin typeface="Lato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D9C15D33E4B349A35712B4C50A229D" ma:contentTypeVersion="11" ma:contentTypeDescription="Crear nuevo documento." ma:contentTypeScope="" ma:versionID="d2f956a59a811e8c31b8a66a537f7280">
  <xsd:schema xmlns:xsd="http://www.w3.org/2001/XMLSchema" xmlns:xs="http://www.w3.org/2001/XMLSchema" xmlns:p="http://schemas.microsoft.com/office/2006/metadata/properties" xmlns:ns2="a9ef2274-b451-4dac-b650-6337aeaecc65" xmlns:ns3="58e51990-2da3-47c6-abd6-ab9c89d7dbec" targetNamespace="http://schemas.microsoft.com/office/2006/metadata/properties" ma:root="true" ma:fieldsID="cc8c1991164d96f25334144f7052a346" ns2:_="" ns3:_="">
    <xsd:import namespace="a9ef2274-b451-4dac-b650-6337aeaecc65"/>
    <xsd:import namespace="58e51990-2da3-47c6-abd6-ab9c89d7dbe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f2274-b451-4dac-b650-6337aeaecc6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dd6b6720-6588-43bc-8220-5320cdb6c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51990-2da3-47c6-abd6-ab9c89d7dbe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d435291-82de-4197-9b01-2ac6ea25fa34}" ma:internalName="TaxCatchAll" ma:showField="CatchAllData" ma:web="58e51990-2da3-47c6-abd6-ab9c89d7db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e51990-2da3-47c6-abd6-ab9c89d7dbec" xsi:nil="true"/>
    <lcf76f155ced4ddcb4097134ff3c332f xmlns="a9ef2274-b451-4dac-b650-6337aeaecc6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312BCA-ABB2-4AD0-974F-90FCCED87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5BD00C-093D-45E3-8558-DC53787AA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ef2274-b451-4dac-b650-6337aeaecc65"/>
    <ds:schemaRef ds:uri="58e51990-2da3-47c6-abd6-ab9c89d7d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3F45EC-ACE1-4972-A180-D0CAAF4C1370}">
  <ds:schemaRefs>
    <ds:schemaRef ds:uri="http://schemas.microsoft.com/office/2006/metadata/properties"/>
    <ds:schemaRef ds:uri="http://schemas.microsoft.com/office/infopath/2007/PartnerControls"/>
    <ds:schemaRef ds:uri="58e51990-2da3-47c6-abd6-ab9c89d7dbec"/>
    <ds:schemaRef ds:uri="a9ef2274-b451-4dac-b650-6337aeaecc65"/>
  </ds:schemaRefs>
</ds:datastoreItem>
</file>

<file path=customXml/itemProps4.xml><?xml version="1.0" encoding="utf-8"?>
<ds:datastoreItem xmlns:ds="http://schemas.openxmlformats.org/officeDocument/2006/customXml" ds:itemID="{02F0F7E4-3A3D-4BAF-ABC7-B89B4FA825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plantilla_documentacion_word.dotx</Template>
  <TotalTime>3</TotalTime>
  <Pages>9</Pages>
  <Words>623</Words>
  <Characters>3352</Characters>
  <Application>Microsoft Office Word</Application>
  <DocSecurity>0</DocSecurity>
  <Lines>144</Lines>
  <Paragraphs>99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APLICACIONES VUE 3 Y TYPESCRIPT - INTRODUCCIÓN</dc:title>
  <dc:subject/>
  <dc:creator>Andrés Vallés Botella</dc:creator>
  <cp:keywords/>
  <dc:description/>
  <cp:lastModifiedBy>FRANCISCO RAMÓN GARCIA TORTOSA</cp:lastModifiedBy>
  <cp:revision>3</cp:revision>
  <cp:lastPrinted>2025-09-18T18:09:00Z</cp:lastPrinted>
  <dcterms:created xsi:type="dcterms:W3CDTF">2026-02-15T15:58:00Z</dcterms:created>
  <dcterms:modified xsi:type="dcterms:W3CDTF">2026-02-16T20:22:00Z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0x0101008AD9C15D33E4B349A35712B4C50A229D</vt:lpwstr>
  </property>
  <property fmtid="{D5CDD505-2E9C-101B-9397-08002B2CF9AE}" pid="3" name="MediaServiceImageTags">
    <vt:lpwstr/>
  </property>
</Properties>
</file>