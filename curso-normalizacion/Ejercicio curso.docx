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B48D8" w14:textId="300D7BE9" w:rsidR="00602BB2" w:rsidRPr="00C0163F" w:rsidRDefault="00883777" w:rsidP="00DC7ED6">
      <w:pPr>
        <w:pStyle w:val="ltimaactualizacin"/>
      </w:pPr>
      <w:r w:rsidRPr="00C0163F">
        <w:t>última actualización</w:t>
      </w:r>
      <w:r>
        <w:t xml:space="preserve"> del documento</w:t>
      </w:r>
      <w:r w:rsidRPr="00C0163F">
        <w:t xml:space="preserve">: </w:t>
      </w:r>
      <w:r w:rsidR="00053116">
        <w:fldChar w:fldCharType="begin"/>
      </w:r>
      <w:r w:rsidR="00053116">
        <w:instrText xml:space="preserve"> TIME \@ "d/M/yyyy" </w:instrText>
      </w:r>
      <w:r w:rsidR="00053116">
        <w:fldChar w:fldCharType="separate"/>
      </w:r>
      <w:r w:rsidR="00CB0FBC">
        <w:rPr>
          <w:noProof/>
        </w:rPr>
        <w:t>17/5/2026</w:t>
      </w:r>
      <w:r w:rsidR="00053116">
        <w:fldChar w:fldCharType="end"/>
      </w:r>
    </w:p>
    <w:p w14:paraId="61E6493A" w14:textId="277F1C85" w:rsidR="00602BB2" w:rsidRPr="001224AB" w:rsidRDefault="0024276F" w:rsidP="00602BB2">
      <w:pPr>
        <w:pStyle w:val="Organizacin"/>
        <w:rPr>
          <w:rFonts w:ascii="Calibri" w:hAnsi="Calibri" w:cs="Calibri"/>
        </w:rPr>
      </w:pPr>
      <w:r w:rsidRPr="001224AB">
        <w:rPr>
          <w:rFonts w:ascii="Calibri" w:hAnsi="Calibri" w:cs="Calibri"/>
          <w:noProof/>
          <w:lang w:eastAsia="es-ES"/>
        </w:rPr>
        <w:drawing>
          <wp:anchor distT="0" distB="0" distL="114300" distR="114300" simplePos="0" relativeHeight="251658240" behindDoc="0" locked="0" layoutInCell="1" allowOverlap="1" wp14:anchorId="1D028B0C" wp14:editId="30FBC08A">
            <wp:simplePos x="0" y="0"/>
            <wp:positionH relativeFrom="margin">
              <wp:posOffset>-114300</wp:posOffset>
            </wp:positionH>
            <wp:positionV relativeFrom="paragraph">
              <wp:posOffset>3905250</wp:posOffset>
            </wp:positionV>
            <wp:extent cx="712470" cy="715010"/>
            <wp:effectExtent l="0" t="0" r="0" b="0"/>
            <wp:wrapSquare wrapText="bothSides"/>
            <wp:docPr id="1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470" cy="7150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2BB2" w:rsidRPr="001224AB">
        <w:rPr>
          <w:rFonts w:ascii="Calibri" w:hAnsi="Calibri" w:cs="Calibri"/>
        </w:rPr>
        <w:t>UNIVERSIDAD DE ALICANTE</w:t>
      </w:r>
      <w:r w:rsidR="00A87701">
        <w:rPr>
          <w:rFonts w:ascii="Calibri" w:hAnsi="Calibri" w:cs="Calibri"/>
        </w:rPr>
        <w:t xml:space="preserve"> | servicio de informática</w:t>
      </w:r>
    </w:p>
    <w:p w14:paraId="7D24614C" w14:textId="734B38FB" w:rsidR="00883777" w:rsidRPr="001224AB" w:rsidRDefault="004E655A" w:rsidP="00C56385">
      <w:pPr>
        <w:pStyle w:val="Ttulo1"/>
      </w:pPr>
      <w:bookmarkStart w:id="0" w:name="_Toc226536767"/>
      <w:r>
        <w:t>Ejercicio curso</w:t>
      </w:r>
      <w:bookmarkEnd w:id="0"/>
    </w:p>
    <w:p w14:paraId="3DBF55D7" w14:textId="2C29B44F" w:rsidR="0098157B" w:rsidRPr="001224AB" w:rsidRDefault="004E655A" w:rsidP="0098157B">
      <w:pPr>
        <w:pStyle w:val="Subttulodeldocumento"/>
        <w:rPr>
          <w:rFonts w:ascii="Calibri" w:hAnsi="Calibri" w:cs="Calibri"/>
        </w:rPr>
      </w:pPr>
      <w:r>
        <w:rPr>
          <w:rFonts w:ascii="Calibri" w:hAnsi="Calibri" w:cs="Calibri"/>
        </w:rPr>
        <w:t>Oracle, Vue.js, .NET core, Accesibilidad</w:t>
      </w:r>
    </w:p>
    <w:p w14:paraId="583756B1" w14:textId="539A2CC9" w:rsidR="00602BB2" w:rsidRPr="00C6762A" w:rsidRDefault="009A472B" w:rsidP="002279CD">
      <w:pPr>
        <w:pStyle w:val="Datosautor"/>
        <w:pBdr>
          <w:top w:val="single" w:sz="4" w:space="1" w:color="77ACDC" w:themeColor="accent1" w:themeTint="99"/>
        </w:pBdr>
        <w:spacing w:before="4200"/>
        <w:rPr>
          <w:rFonts w:ascii="Calibri Light" w:hAnsi="Calibri Light" w:cs="Calibri Light"/>
        </w:rPr>
      </w:pPr>
      <w:r w:rsidRPr="00C6762A">
        <w:rPr>
          <w:rFonts w:ascii="Calibri Light" w:hAnsi="Calibri Light" w:cs="Calibri Light"/>
        </w:rPr>
        <w:t>Servicio de informática | Universidad de Alicante</w:t>
      </w:r>
    </w:p>
    <w:p w14:paraId="1806B9F7" w14:textId="1CE8D54D" w:rsidR="00672C5F" w:rsidRPr="00C6762A" w:rsidRDefault="00672C5F" w:rsidP="00672C5F">
      <w:pPr>
        <w:pStyle w:val="Datosautor"/>
        <w:rPr>
          <w:rFonts w:ascii="Calibri Light" w:hAnsi="Calibri Light" w:cs="Calibri Light"/>
        </w:rPr>
      </w:pPr>
      <w:r w:rsidRPr="00C6762A">
        <w:rPr>
          <w:rFonts w:ascii="Calibri Light" w:hAnsi="Calibri Light" w:cs="Calibri Light"/>
        </w:rPr>
        <w:t>0369</w:t>
      </w:r>
      <w:r w:rsidR="00602BB2" w:rsidRPr="00C6762A">
        <w:rPr>
          <w:rFonts w:ascii="Calibri Light" w:hAnsi="Calibri Light" w:cs="Calibri Light"/>
        </w:rPr>
        <w:t>0 | Campus de Sant Vicent del Raspeig</w:t>
      </w:r>
      <w:r w:rsidRPr="00C6762A">
        <w:rPr>
          <w:rFonts w:ascii="Calibri Light" w:hAnsi="Calibri Light" w:cs="Calibri Light"/>
        </w:rPr>
        <w:t xml:space="preserve"> | España</w:t>
      </w:r>
    </w:p>
    <w:p w14:paraId="5518E8AF" w14:textId="266111C7" w:rsidR="00CD1CE6" w:rsidRDefault="009A472B" w:rsidP="00672C5F">
      <w:pPr>
        <w:pStyle w:val="Datosautor"/>
      </w:pPr>
      <w:r w:rsidRPr="009A472B">
        <w:rPr>
          <w:rFonts w:ascii="Calibri Light" w:hAnsi="Calibri Light" w:cs="Calibri Light"/>
        </w:rPr>
        <w:t>https://si.ua.es/</w:t>
      </w:r>
      <w:r w:rsidR="00672C5F" w:rsidRPr="00672C5F">
        <w:t xml:space="preserve"> </w:t>
      </w:r>
      <w:r w:rsidR="00EF4EE7">
        <w:br w:type="page"/>
      </w:r>
    </w:p>
    <w:bookmarkStart w:id="1" w:name="_Toc226536768" w:displacedByCustomXml="next"/>
    <w:sdt>
      <w:sdtPr>
        <w:rPr>
          <w:rFonts w:asciiTheme="minorHAnsi" w:eastAsiaTheme="minorEastAsia" w:hAnsiTheme="minorHAnsi" w:cstheme="minorBidi"/>
          <w:b w:val="0"/>
          <w:bCs w:val="0"/>
          <w:caps w:val="0"/>
          <w:color w:val="173A5A" w:themeColor="accent1" w:themeShade="80"/>
          <w:sz w:val="22"/>
          <w:szCs w:val="22"/>
        </w:rPr>
        <w:id w:val="2138752771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14:paraId="37A36501" w14:textId="77777777" w:rsidR="000276D4" w:rsidRDefault="000276D4" w:rsidP="00415905">
          <w:pPr>
            <w:pStyle w:val="Ttulo2"/>
          </w:pPr>
          <w:r>
            <w:t>Contenido</w:t>
          </w:r>
          <w:bookmarkEnd w:id="1"/>
        </w:p>
        <w:p w14:paraId="1D0796D6" w14:textId="5F9DB8CB" w:rsidR="007A5B0E" w:rsidRDefault="000276D4">
          <w:pPr>
            <w:pStyle w:val="TDC1"/>
            <w:tabs>
              <w:tab w:val="right" w:leader="dot" w:pos="9742"/>
            </w:tabs>
            <w:rPr>
              <w:rFonts w:asciiTheme="minorHAnsi" w:hAnsiTheme="minorHAnsi" w:cstheme="minorBidi"/>
              <w:color w:val="auto"/>
              <w:kern w:val="2"/>
              <w:szCs w:val="24"/>
              <w:lang w:eastAsia="es-ES"/>
              <w14:ligatures w14:val="standardContextual"/>
            </w:rPr>
          </w:pPr>
          <w:r>
            <w:rPr>
              <w:caps/>
            </w:rPr>
            <w:fldChar w:fldCharType="begin"/>
          </w:r>
          <w:r>
            <w:instrText xml:space="preserve"> TOC \o "1-3" \h \z \u </w:instrText>
          </w:r>
          <w:r>
            <w:rPr>
              <w:caps/>
            </w:rPr>
            <w:fldChar w:fldCharType="separate"/>
          </w:r>
          <w:hyperlink w:anchor="_Toc226536767" w:history="1">
            <w:r w:rsidR="007A5B0E" w:rsidRPr="006E5FF2">
              <w:rPr>
                <w:rStyle w:val="Hipervnculo"/>
              </w:rPr>
              <w:t>Ejercicio curso</w:t>
            </w:r>
            <w:r w:rsidR="007A5B0E">
              <w:rPr>
                <w:webHidden/>
              </w:rPr>
              <w:tab/>
            </w:r>
            <w:r w:rsidR="007A5B0E">
              <w:rPr>
                <w:webHidden/>
              </w:rPr>
              <w:fldChar w:fldCharType="begin"/>
            </w:r>
            <w:r w:rsidR="007A5B0E">
              <w:rPr>
                <w:webHidden/>
              </w:rPr>
              <w:instrText xml:space="preserve"> PAGEREF _Toc226536767 \h </w:instrText>
            </w:r>
            <w:r w:rsidR="007A5B0E">
              <w:rPr>
                <w:webHidden/>
              </w:rPr>
            </w:r>
            <w:r w:rsidR="007A5B0E">
              <w:rPr>
                <w:webHidden/>
              </w:rPr>
              <w:fldChar w:fldCharType="separate"/>
            </w:r>
            <w:r w:rsidR="007A5B0E">
              <w:rPr>
                <w:webHidden/>
              </w:rPr>
              <w:t>1</w:t>
            </w:r>
            <w:r w:rsidR="007A5B0E">
              <w:rPr>
                <w:webHidden/>
              </w:rPr>
              <w:fldChar w:fldCharType="end"/>
            </w:r>
          </w:hyperlink>
        </w:p>
        <w:p w14:paraId="47324E9B" w14:textId="35AF2829" w:rsidR="007A5B0E" w:rsidRDefault="007A5B0E">
          <w:pPr>
            <w:pStyle w:val="TDC2"/>
            <w:tabs>
              <w:tab w:val="right" w:leader="dot" w:pos="9742"/>
            </w:tabs>
            <w:rPr>
              <w:rFonts w:asciiTheme="minorHAnsi" w:hAnsiTheme="minorHAnsi" w:cstheme="minorBidi"/>
              <w:noProof/>
              <w:color w:val="auto"/>
              <w:kern w:val="2"/>
              <w:szCs w:val="24"/>
              <w:lang w:eastAsia="es-ES"/>
              <w14:ligatures w14:val="standardContextual"/>
            </w:rPr>
          </w:pPr>
          <w:hyperlink w:anchor="_Toc226536768" w:history="1">
            <w:r w:rsidRPr="006E5FF2">
              <w:rPr>
                <w:rStyle w:val="Hipervnculo"/>
                <w:noProof/>
              </w:rPr>
              <w:t>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_Toc226536768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E795B" w14:textId="0F8D0619" w:rsidR="007A5B0E" w:rsidRDefault="007A5B0E">
          <w:pPr>
            <w:pStyle w:val="TDC2"/>
            <w:tabs>
              <w:tab w:val="right" w:leader="dot" w:pos="9742"/>
            </w:tabs>
            <w:rPr>
              <w:rFonts w:asciiTheme="minorHAnsi" w:hAnsiTheme="minorHAnsi" w:cstheme="minorBidi"/>
              <w:noProof/>
              <w:color w:val="auto"/>
              <w:kern w:val="2"/>
              <w:szCs w:val="24"/>
              <w:lang w:eastAsia="es-ES"/>
              <w14:ligatures w14:val="standardContextual"/>
            </w:rPr>
          </w:pPr>
          <w:hyperlink w:anchor="_Toc226536769" w:history="1">
            <w:r w:rsidRPr="006E5FF2">
              <w:rPr>
                <w:rStyle w:val="Hipervnculo"/>
                <w:noProof/>
              </w:rPr>
              <w:t>Control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_Toc226536769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28B3A" w14:textId="2C637451" w:rsidR="007A5B0E" w:rsidRDefault="007A5B0E">
          <w:pPr>
            <w:pStyle w:val="TDC3"/>
            <w:tabs>
              <w:tab w:val="right" w:leader="dot" w:pos="9742"/>
            </w:tabs>
            <w:rPr>
              <w:rFonts w:asciiTheme="minorHAnsi" w:hAnsiTheme="minorHAnsi" w:cstheme="minorBidi"/>
              <w:noProof/>
              <w:color w:val="auto"/>
              <w:kern w:val="2"/>
              <w:szCs w:val="24"/>
              <w:lang w:eastAsia="es-ES"/>
              <w14:ligatures w14:val="standardContextual"/>
            </w:rPr>
          </w:pPr>
          <w:hyperlink w:anchor="_Toc226536770" w:history="1">
            <w:r w:rsidRPr="006E5FF2">
              <w:rPr>
                <w:rStyle w:val="Hipervnculo"/>
                <w:noProof/>
              </w:rPr>
              <w:t>Información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_Toc226536770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3EA96" w14:textId="76B5F5F3" w:rsidR="007A5B0E" w:rsidRDefault="007A5B0E">
          <w:pPr>
            <w:pStyle w:val="TDC3"/>
            <w:tabs>
              <w:tab w:val="right" w:leader="dot" w:pos="9742"/>
            </w:tabs>
            <w:rPr>
              <w:rFonts w:asciiTheme="minorHAnsi" w:hAnsiTheme="minorHAnsi" w:cstheme="minorBidi"/>
              <w:noProof/>
              <w:color w:val="auto"/>
              <w:kern w:val="2"/>
              <w:szCs w:val="24"/>
              <w:lang w:eastAsia="es-ES"/>
              <w14:ligatures w14:val="standardContextual"/>
            </w:rPr>
          </w:pPr>
          <w:hyperlink w:anchor="_Toc226536771" w:history="1">
            <w:r w:rsidRPr="006E5FF2">
              <w:rPr>
                <w:rStyle w:val="Hipervnculo"/>
                <w:noProof/>
              </w:rPr>
              <w:t>Histórico de revisiones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_Toc226536771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B7760" w14:textId="23A4CC70" w:rsidR="007A5B0E" w:rsidRDefault="007A5B0E">
          <w:pPr>
            <w:pStyle w:val="TDC2"/>
            <w:tabs>
              <w:tab w:val="right" w:leader="dot" w:pos="9742"/>
            </w:tabs>
            <w:rPr>
              <w:rFonts w:asciiTheme="minorHAnsi" w:hAnsiTheme="minorHAnsi" w:cstheme="minorBidi"/>
              <w:noProof/>
              <w:color w:val="auto"/>
              <w:kern w:val="2"/>
              <w:szCs w:val="24"/>
              <w:lang w:eastAsia="es-ES"/>
              <w14:ligatures w14:val="standardContextual"/>
            </w:rPr>
          </w:pPr>
          <w:hyperlink w:anchor="_Toc226536772" w:history="1">
            <w:r w:rsidRPr="006E5FF2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_Toc226536772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F7386" w14:textId="335ED055" w:rsidR="007A5B0E" w:rsidRDefault="007A5B0E">
          <w:pPr>
            <w:pStyle w:val="TDC2"/>
            <w:tabs>
              <w:tab w:val="right" w:leader="dot" w:pos="9742"/>
            </w:tabs>
            <w:rPr>
              <w:rFonts w:asciiTheme="minorHAnsi" w:hAnsiTheme="minorHAnsi" w:cstheme="minorBidi"/>
              <w:noProof/>
              <w:color w:val="auto"/>
              <w:kern w:val="2"/>
              <w:szCs w:val="24"/>
              <w:lang w:eastAsia="es-ES"/>
              <w14:ligatures w14:val="standardContextual"/>
            </w:rPr>
          </w:pPr>
          <w:hyperlink w:anchor="_Toc226536773" w:history="1">
            <w:r w:rsidRPr="006E5FF2">
              <w:rPr>
                <w:rStyle w:val="Hipervnculo"/>
                <w:noProof/>
              </w:rPr>
              <w:t>Elementos de aplicación de reservas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_Toc226536773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F8066" w14:textId="425AADCE" w:rsidR="007A5B0E" w:rsidRDefault="007A5B0E">
          <w:pPr>
            <w:pStyle w:val="TDC3"/>
            <w:tabs>
              <w:tab w:val="right" w:leader="dot" w:pos="9742"/>
            </w:tabs>
            <w:rPr>
              <w:rFonts w:asciiTheme="minorHAnsi" w:hAnsiTheme="minorHAnsi" w:cstheme="minorBidi"/>
              <w:noProof/>
              <w:color w:val="auto"/>
              <w:kern w:val="2"/>
              <w:szCs w:val="24"/>
              <w:lang w:eastAsia="es-ES"/>
              <w14:ligatures w14:val="standardContextual"/>
            </w:rPr>
          </w:pPr>
          <w:hyperlink w:anchor="_Toc226536774" w:history="1">
            <w:r w:rsidRPr="006E5FF2">
              <w:rPr>
                <w:rStyle w:val="Hipervnculo"/>
                <w:noProof/>
              </w:rPr>
              <w:t>Gestión de tipos de recurso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_Toc226536774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D7CAE" w14:textId="1346A26A" w:rsidR="007A5B0E" w:rsidRDefault="007A5B0E">
          <w:pPr>
            <w:pStyle w:val="TDC3"/>
            <w:tabs>
              <w:tab w:val="right" w:leader="dot" w:pos="9742"/>
            </w:tabs>
            <w:rPr>
              <w:rFonts w:asciiTheme="minorHAnsi" w:hAnsiTheme="minorHAnsi" w:cstheme="minorBidi"/>
              <w:noProof/>
              <w:color w:val="auto"/>
              <w:kern w:val="2"/>
              <w:szCs w:val="24"/>
              <w:lang w:eastAsia="es-ES"/>
              <w14:ligatures w14:val="standardContextual"/>
            </w:rPr>
          </w:pPr>
          <w:hyperlink w:anchor="_Toc226536775" w:history="1">
            <w:r w:rsidRPr="006E5FF2">
              <w:rPr>
                <w:rStyle w:val="Hipervnculo"/>
                <w:noProof/>
              </w:rPr>
              <w:t>Gestión de recurso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_Toc226536775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515D4" w14:textId="58C4C817" w:rsidR="007A5B0E" w:rsidRDefault="007A5B0E">
          <w:pPr>
            <w:pStyle w:val="TDC3"/>
            <w:tabs>
              <w:tab w:val="right" w:leader="dot" w:pos="9742"/>
            </w:tabs>
            <w:rPr>
              <w:rFonts w:asciiTheme="minorHAnsi" w:hAnsiTheme="minorHAnsi" w:cstheme="minorBidi"/>
              <w:noProof/>
              <w:color w:val="auto"/>
              <w:kern w:val="2"/>
              <w:szCs w:val="24"/>
              <w:lang w:eastAsia="es-ES"/>
              <w14:ligatures w14:val="standardContextual"/>
            </w:rPr>
          </w:pPr>
          <w:hyperlink w:anchor="_Toc226536776" w:history="1">
            <w:r w:rsidRPr="006E5FF2">
              <w:rPr>
                <w:rStyle w:val="Hipervnculo"/>
                <w:noProof/>
              </w:rPr>
              <w:t>Gestión de horario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_Toc226536776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307BB" w14:textId="0CC19BBA" w:rsidR="007A5B0E" w:rsidRDefault="007A5B0E">
          <w:pPr>
            <w:pStyle w:val="TDC3"/>
            <w:tabs>
              <w:tab w:val="right" w:leader="dot" w:pos="9742"/>
            </w:tabs>
            <w:rPr>
              <w:rFonts w:asciiTheme="minorHAnsi" w:hAnsiTheme="minorHAnsi" w:cstheme="minorBidi"/>
              <w:noProof/>
              <w:color w:val="auto"/>
              <w:kern w:val="2"/>
              <w:szCs w:val="24"/>
              <w:lang w:eastAsia="es-ES"/>
              <w14:ligatures w14:val="standardContextual"/>
            </w:rPr>
          </w:pPr>
          <w:hyperlink w:anchor="_Toc226536777" w:history="1">
            <w:r w:rsidRPr="006E5FF2">
              <w:rPr>
                <w:rStyle w:val="Hipervnculo"/>
                <w:noProof/>
              </w:rPr>
              <w:t>Reserva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_Toc226536777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82E61" w14:textId="074C8719" w:rsidR="000276D4" w:rsidRDefault="000276D4" w:rsidP="00DC7ED6">
          <w:r>
            <w:rPr>
              <w:noProof/>
            </w:rPr>
            <w:fldChar w:fldCharType="end"/>
          </w:r>
        </w:p>
      </w:sdtContent>
    </w:sdt>
    <w:p w14:paraId="01482C90" w14:textId="43E91B83" w:rsidR="009A472B" w:rsidRPr="00415905" w:rsidRDefault="00CD1CE6" w:rsidP="00415905">
      <w:pPr>
        <w:pStyle w:val="Ttulo2"/>
      </w:pPr>
      <w:r>
        <w:br w:type="page"/>
      </w:r>
      <w:bookmarkStart w:id="2" w:name="_Toc226536769"/>
      <w:r w:rsidR="009A472B" w:rsidRPr="00415905">
        <w:lastRenderedPageBreak/>
        <w:t>Control del documento</w:t>
      </w:r>
      <w:bookmarkEnd w:id="2"/>
    </w:p>
    <w:p w14:paraId="04993B4D" w14:textId="63C43063" w:rsidR="009A472B" w:rsidRPr="00415905" w:rsidRDefault="009A472B" w:rsidP="0022599E">
      <w:pPr>
        <w:pStyle w:val="Ttulo3"/>
      </w:pPr>
      <w:bookmarkStart w:id="3" w:name="_Toc226536770"/>
      <w:r w:rsidRPr="00415905">
        <w:t>Información general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18"/>
        <w:gridCol w:w="7524"/>
      </w:tblGrid>
      <w:tr w:rsidR="009A472B" w14:paraId="7D6879E1" w14:textId="77777777" w:rsidTr="009A472B">
        <w:tc>
          <w:tcPr>
            <w:tcW w:w="2235" w:type="dxa"/>
            <w:shd w:val="clear" w:color="auto" w:fill="A4C8E8" w:themeFill="accent1" w:themeFillTint="66"/>
          </w:tcPr>
          <w:p w14:paraId="53B8B316" w14:textId="12B45401" w:rsidR="009A472B" w:rsidRDefault="009A472B" w:rsidP="00DC7ED6">
            <w:r>
              <w:t>Título</w:t>
            </w:r>
          </w:p>
        </w:tc>
        <w:tc>
          <w:tcPr>
            <w:tcW w:w="7657" w:type="dxa"/>
          </w:tcPr>
          <w:p w14:paraId="6FBB3EE3" w14:textId="03827DD5" w:rsidR="00D057F5" w:rsidRDefault="00CA13AB" w:rsidP="00DC7ED6">
            <w:r>
              <w:t>Ejercicio curso</w:t>
            </w:r>
            <w:r w:rsidR="00F5116C">
              <w:t xml:space="preserve"> </w:t>
            </w:r>
            <w:r w:rsidR="00AB2460" w:rsidRPr="00AB2460">
              <w:t xml:space="preserve"> </w:t>
            </w:r>
          </w:p>
        </w:tc>
      </w:tr>
      <w:tr w:rsidR="009A472B" w14:paraId="5001A548" w14:textId="77777777" w:rsidTr="009A472B">
        <w:tc>
          <w:tcPr>
            <w:tcW w:w="2235" w:type="dxa"/>
            <w:shd w:val="clear" w:color="auto" w:fill="A4C8E8" w:themeFill="accent1" w:themeFillTint="66"/>
          </w:tcPr>
          <w:p w14:paraId="2C18B0D7" w14:textId="1C57B6CB" w:rsidR="009A472B" w:rsidRDefault="009A472B" w:rsidP="00DC7ED6">
            <w:r>
              <w:t>Creado por</w:t>
            </w:r>
          </w:p>
        </w:tc>
        <w:tc>
          <w:tcPr>
            <w:tcW w:w="7657" w:type="dxa"/>
          </w:tcPr>
          <w:p w14:paraId="4A44E493" w14:textId="17551577" w:rsidR="009A472B" w:rsidRDefault="00E85525" w:rsidP="00DC7ED6">
            <w:r>
              <w:t>Andrés Vallés</w:t>
            </w:r>
          </w:p>
        </w:tc>
      </w:tr>
      <w:tr w:rsidR="009A472B" w14:paraId="47697A9F" w14:textId="77777777" w:rsidTr="009A472B">
        <w:tc>
          <w:tcPr>
            <w:tcW w:w="2235" w:type="dxa"/>
            <w:shd w:val="clear" w:color="auto" w:fill="A4C8E8" w:themeFill="accent1" w:themeFillTint="66"/>
          </w:tcPr>
          <w:p w14:paraId="6A2E98BD" w14:textId="0E676D2C" w:rsidR="009A472B" w:rsidRDefault="009A472B" w:rsidP="00DC7ED6">
            <w:r>
              <w:t>Revisado por</w:t>
            </w:r>
          </w:p>
        </w:tc>
        <w:tc>
          <w:tcPr>
            <w:tcW w:w="7657" w:type="dxa"/>
          </w:tcPr>
          <w:p w14:paraId="18A685D8" w14:textId="60D691E3" w:rsidR="009A472B" w:rsidRDefault="009A472B" w:rsidP="00DC7ED6"/>
        </w:tc>
      </w:tr>
      <w:tr w:rsidR="009A472B" w14:paraId="08323A68" w14:textId="77777777" w:rsidTr="009A472B">
        <w:tc>
          <w:tcPr>
            <w:tcW w:w="2235" w:type="dxa"/>
            <w:shd w:val="clear" w:color="auto" w:fill="A4C8E8" w:themeFill="accent1" w:themeFillTint="66"/>
          </w:tcPr>
          <w:p w14:paraId="349206B8" w14:textId="2724D6DD" w:rsidR="009A472B" w:rsidRDefault="009A472B" w:rsidP="00DC7ED6">
            <w:r>
              <w:t>Lista de distribución</w:t>
            </w:r>
          </w:p>
        </w:tc>
        <w:tc>
          <w:tcPr>
            <w:tcW w:w="7657" w:type="dxa"/>
          </w:tcPr>
          <w:p w14:paraId="61189C54" w14:textId="77777777" w:rsidR="009A472B" w:rsidRDefault="009A472B" w:rsidP="00DC7ED6"/>
        </w:tc>
      </w:tr>
      <w:tr w:rsidR="009A472B" w14:paraId="72D982AF" w14:textId="77777777" w:rsidTr="009A472B">
        <w:tc>
          <w:tcPr>
            <w:tcW w:w="2235" w:type="dxa"/>
            <w:shd w:val="clear" w:color="auto" w:fill="A4C8E8" w:themeFill="accent1" w:themeFillTint="66"/>
          </w:tcPr>
          <w:p w14:paraId="09F74CE0" w14:textId="1C57E331" w:rsidR="009A472B" w:rsidRDefault="009A472B" w:rsidP="00DC7ED6">
            <w:r>
              <w:t>Nombre fichero</w:t>
            </w:r>
          </w:p>
        </w:tc>
        <w:tc>
          <w:tcPr>
            <w:tcW w:w="7657" w:type="dxa"/>
          </w:tcPr>
          <w:p w14:paraId="6F4CDD7A" w14:textId="77777777" w:rsidR="009A472B" w:rsidRDefault="009A472B" w:rsidP="00DC7ED6"/>
        </w:tc>
      </w:tr>
    </w:tbl>
    <w:p w14:paraId="78813BAD" w14:textId="427B9D25" w:rsidR="009A472B" w:rsidRDefault="009A472B" w:rsidP="00DC7ED6"/>
    <w:p w14:paraId="1B486F68" w14:textId="687909F1" w:rsidR="009A472B" w:rsidRDefault="009A472B" w:rsidP="00DC7ED6"/>
    <w:p w14:paraId="067F5160" w14:textId="1C8B212E" w:rsidR="009A472B" w:rsidRDefault="009A472B" w:rsidP="0022599E">
      <w:pPr>
        <w:pStyle w:val="Ttulo3"/>
      </w:pPr>
      <w:bookmarkStart w:id="4" w:name="_Toc226536771"/>
      <w:r>
        <w:t>Histórico de revisiones</w:t>
      </w:r>
      <w:bookmarkEnd w:id="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33"/>
        <w:gridCol w:w="1691"/>
        <w:gridCol w:w="1679"/>
        <w:gridCol w:w="5139"/>
      </w:tblGrid>
      <w:tr w:rsidR="009A472B" w14:paraId="06DF51EB" w14:textId="77777777" w:rsidTr="009A472B">
        <w:tc>
          <w:tcPr>
            <w:tcW w:w="1242" w:type="dxa"/>
            <w:shd w:val="clear" w:color="auto" w:fill="A4C8E8" w:themeFill="accent1" w:themeFillTint="66"/>
          </w:tcPr>
          <w:p w14:paraId="6B350809" w14:textId="52115241" w:rsidR="009A472B" w:rsidRDefault="009A472B" w:rsidP="00DC7ED6">
            <w:r>
              <w:t>Versión</w:t>
            </w:r>
          </w:p>
        </w:tc>
        <w:tc>
          <w:tcPr>
            <w:tcW w:w="1701" w:type="dxa"/>
            <w:shd w:val="clear" w:color="auto" w:fill="A4C8E8" w:themeFill="accent1" w:themeFillTint="66"/>
          </w:tcPr>
          <w:p w14:paraId="6C823003" w14:textId="428693B0" w:rsidR="009A472B" w:rsidRDefault="009A472B" w:rsidP="00DC7ED6">
            <w:r>
              <w:t>Fecha</w:t>
            </w:r>
          </w:p>
        </w:tc>
        <w:tc>
          <w:tcPr>
            <w:tcW w:w="1701" w:type="dxa"/>
            <w:shd w:val="clear" w:color="auto" w:fill="A4C8E8" w:themeFill="accent1" w:themeFillTint="66"/>
          </w:tcPr>
          <w:p w14:paraId="5978E5D7" w14:textId="7C1ADD9D" w:rsidR="009A472B" w:rsidRDefault="009A472B" w:rsidP="00DC7ED6">
            <w:r>
              <w:t>Autor</w:t>
            </w:r>
          </w:p>
        </w:tc>
        <w:tc>
          <w:tcPr>
            <w:tcW w:w="5248" w:type="dxa"/>
            <w:shd w:val="clear" w:color="auto" w:fill="A4C8E8" w:themeFill="accent1" w:themeFillTint="66"/>
          </w:tcPr>
          <w:p w14:paraId="0E164199" w14:textId="33A7C951" w:rsidR="009A472B" w:rsidRDefault="009A472B" w:rsidP="00DC7ED6">
            <w:r>
              <w:t>Observaciones</w:t>
            </w:r>
          </w:p>
        </w:tc>
      </w:tr>
      <w:tr w:rsidR="009A472B" w14:paraId="1AA8AF1A" w14:textId="77777777" w:rsidTr="009A472B">
        <w:tc>
          <w:tcPr>
            <w:tcW w:w="1242" w:type="dxa"/>
          </w:tcPr>
          <w:p w14:paraId="405654DA" w14:textId="5D0F044F" w:rsidR="009A472B" w:rsidRDefault="009A472B" w:rsidP="00DC7ED6">
            <w:r>
              <w:t>001</w:t>
            </w:r>
          </w:p>
        </w:tc>
        <w:tc>
          <w:tcPr>
            <w:tcW w:w="1701" w:type="dxa"/>
          </w:tcPr>
          <w:p w14:paraId="4B01F6AD" w14:textId="7AF47C99" w:rsidR="009A472B" w:rsidRDefault="00CA13AB" w:rsidP="00DC7ED6">
            <w:r>
              <w:t>08</w:t>
            </w:r>
            <w:r w:rsidR="009A472B">
              <w:t>/</w:t>
            </w:r>
            <w:r w:rsidR="00951192">
              <w:t>0</w:t>
            </w:r>
            <w:r>
              <w:t>4</w:t>
            </w:r>
            <w:r w:rsidR="009A472B">
              <w:t>/202</w:t>
            </w:r>
            <w:r w:rsidR="00E85525">
              <w:t>6</w:t>
            </w:r>
          </w:p>
        </w:tc>
        <w:tc>
          <w:tcPr>
            <w:tcW w:w="1701" w:type="dxa"/>
          </w:tcPr>
          <w:p w14:paraId="25612FA1" w14:textId="51691A43" w:rsidR="009A472B" w:rsidRDefault="00E85525" w:rsidP="00DC7ED6">
            <w:r>
              <w:t>Andrés Vallés</w:t>
            </w:r>
          </w:p>
        </w:tc>
        <w:tc>
          <w:tcPr>
            <w:tcW w:w="5248" w:type="dxa"/>
          </w:tcPr>
          <w:p w14:paraId="1C6CF2BB" w14:textId="502612A6" w:rsidR="009A472B" w:rsidRDefault="00CA13AB" w:rsidP="00DC7ED6">
            <w:r>
              <w:t>Preparar los elementos del curso</w:t>
            </w:r>
          </w:p>
        </w:tc>
      </w:tr>
      <w:tr w:rsidR="009A472B" w14:paraId="3C2B1E9E" w14:textId="77777777" w:rsidTr="009A472B">
        <w:tc>
          <w:tcPr>
            <w:tcW w:w="1242" w:type="dxa"/>
          </w:tcPr>
          <w:p w14:paraId="545230A4" w14:textId="2DB1F597" w:rsidR="009A472B" w:rsidRDefault="007A5B0E" w:rsidP="00DC7ED6">
            <w:r>
              <w:t>002</w:t>
            </w:r>
          </w:p>
        </w:tc>
        <w:tc>
          <w:tcPr>
            <w:tcW w:w="1701" w:type="dxa"/>
          </w:tcPr>
          <w:p w14:paraId="7020E642" w14:textId="640D1DE6" w:rsidR="009A472B" w:rsidRDefault="007A5B0E" w:rsidP="00DC7ED6">
            <w:r>
              <w:t>08/04/2026</w:t>
            </w:r>
          </w:p>
        </w:tc>
        <w:tc>
          <w:tcPr>
            <w:tcW w:w="1701" w:type="dxa"/>
          </w:tcPr>
          <w:p w14:paraId="392E5449" w14:textId="59DF945F" w:rsidR="009A472B" w:rsidRDefault="007A5B0E" w:rsidP="00DC7ED6">
            <w:r>
              <w:t>Paco Tortosa</w:t>
            </w:r>
          </w:p>
        </w:tc>
        <w:tc>
          <w:tcPr>
            <w:tcW w:w="5248" w:type="dxa"/>
          </w:tcPr>
          <w:p w14:paraId="416433FC" w14:textId="6968943B" w:rsidR="009A472B" w:rsidRDefault="007273E6" w:rsidP="00DC7ED6">
            <w:r>
              <w:t>Ampliación de elementos del curso</w:t>
            </w:r>
          </w:p>
        </w:tc>
      </w:tr>
      <w:tr w:rsidR="009A472B" w14:paraId="578D38DC" w14:textId="77777777" w:rsidTr="009A472B">
        <w:tc>
          <w:tcPr>
            <w:tcW w:w="1242" w:type="dxa"/>
          </w:tcPr>
          <w:p w14:paraId="5D426598" w14:textId="77777777" w:rsidR="009A472B" w:rsidRDefault="009A472B" w:rsidP="00DC7ED6"/>
        </w:tc>
        <w:tc>
          <w:tcPr>
            <w:tcW w:w="1701" w:type="dxa"/>
          </w:tcPr>
          <w:p w14:paraId="57405C06" w14:textId="77777777" w:rsidR="009A472B" w:rsidRDefault="009A472B" w:rsidP="00DC7ED6"/>
        </w:tc>
        <w:tc>
          <w:tcPr>
            <w:tcW w:w="1701" w:type="dxa"/>
          </w:tcPr>
          <w:p w14:paraId="5B1729EB" w14:textId="77777777" w:rsidR="009A472B" w:rsidRDefault="009A472B" w:rsidP="00DC7ED6"/>
        </w:tc>
        <w:tc>
          <w:tcPr>
            <w:tcW w:w="5248" w:type="dxa"/>
          </w:tcPr>
          <w:p w14:paraId="22B0111D" w14:textId="77777777" w:rsidR="009A472B" w:rsidRDefault="009A472B" w:rsidP="00DC7ED6"/>
        </w:tc>
      </w:tr>
      <w:tr w:rsidR="009A472B" w14:paraId="13356B0C" w14:textId="77777777" w:rsidTr="009A472B">
        <w:tc>
          <w:tcPr>
            <w:tcW w:w="1242" w:type="dxa"/>
          </w:tcPr>
          <w:p w14:paraId="5FCB3A05" w14:textId="77777777" w:rsidR="009A472B" w:rsidRDefault="009A472B" w:rsidP="00DC7ED6"/>
        </w:tc>
        <w:tc>
          <w:tcPr>
            <w:tcW w:w="1701" w:type="dxa"/>
          </w:tcPr>
          <w:p w14:paraId="127DB373" w14:textId="77777777" w:rsidR="009A472B" w:rsidRDefault="009A472B" w:rsidP="00DC7ED6"/>
        </w:tc>
        <w:tc>
          <w:tcPr>
            <w:tcW w:w="1701" w:type="dxa"/>
          </w:tcPr>
          <w:p w14:paraId="7B5A1040" w14:textId="77777777" w:rsidR="009A472B" w:rsidRDefault="009A472B" w:rsidP="00DC7ED6"/>
        </w:tc>
        <w:tc>
          <w:tcPr>
            <w:tcW w:w="5248" w:type="dxa"/>
          </w:tcPr>
          <w:p w14:paraId="492E6069" w14:textId="77777777" w:rsidR="009A472B" w:rsidRDefault="009A472B" w:rsidP="00DC7ED6"/>
        </w:tc>
      </w:tr>
      <w:tr w:rsidR="009A472B" w14:paraId="4B7AD6B4" w14:textId="77777777" w:rsidTr="009A472B">
        <w:tc>
          <w:tcPr>
            <w:tcW w:w="1242" w:type="dxa"/>
          </w:tcPr>
          <w:p w14:paraId="0358691B" w14:textId="77777777" w:rsidR="009A472B" w:rsidRDefault="009A472B" w:rsidP="00DC7ED6"/>
        </w:tc>
        <w:tc>
          <w:tcPr>
            <w:tcW w:w="1701" w:type="dxa"/>
          </w:tcPr>
          <w:p w14:paraId="71C4D7B2" w14:textId="77777777" w:rsidR="009A472B" w:rsidRDefault="009A472B" w:rsidP="00DC7ED6"/>
        </w:tc>
        <w:tc>
          <w:tcPr>
            <w:tcW w:w="1701" w:type="dxa"/>
          </w:tcPr>
          <w:p w14:paraId="2793ABEC" w14:textId="77777777" w:rsidR="009A472B" w:rsidRDefault="009A472B" w:rsidP="00DC7ED6"/>
        </w:tc>
        <w:tc>
          <w:tcPr>
            <w:tcW w:w="5248" w:type="dxa"/>
          </w:tcPr>
          <w:p w14:paraId="673731B5" w14:textId="77777777" w:rsidR="009A472B" w:rsidRDefault="009A472B" w:rsidP="00DC7ED6"/>
        </w:tc>
      </w:tr>
    </w:tbl>
    <w:p w14:paraId="20849E1B" w14:textId="46C2800B" w:rsidR="009A472B" w:rsidRDefault="009A472B" w:rsidP="00DC7ED6"/>
    <w:p w14:paraId="2EB70143" w14:textId="108CEC0F" w:rsidR="009A472B" w:rsidRDefault="009A472B" w:rsidP="00DC7ED6">
      <w:r>
        <w:br w:type="page"/>
      </w:r>
    </w:p>
    <w:p w14:paraId="3EA50D65" w14:textId="77777777" w:rsidR="00292DAD" w:rsidRDefault="00292DAD" w:rsidP="00292DAD">
      <w:pPr>
        <w:pStyle w:val="Ttulo2"/>
      </w:pPr>
      <w:bookmarkStart w:id="5" w:name="_Toc141245600"/>
      <w:bookmarkStart w:id="6" w:name="_Toc226536772"/>
      <w:r>
        <w:lastRenderedPageBreak/>
        <w:t>Introducción</w:t>
      </w:r>
      <w:bookmarkEnd w:id="5"/>
      <w:bookmarkEnd w:id="6"/>
    </w:p>
    <w:p w14:paraId="60776C47" w14:textId="1769A1B3" w:rsidR="00440CA2" w:rsidRDefault="00CA13AB" w:rsidP="00104EFC">
      <w:r>
        <w:t xml:space="preserve">Con el objetivo de que el curso sea </w:t>
      </w:r>
      <w:r w:rsidR="00E236F7">
        <w:t xml:space="preserve">lo más útil y real al trabajo </w:t>
      </w:r>
      <w:r w:rsidR="00B536B2">
        <w:t>que desarrollamos</w:t>
      </w:r>
      <w:r w:rsidR="00E236F7">
        <w:t>, vamos a realizar una sencilla aplicación de reservas, en la que integremos</w:t>
      </w:r>
      <w:r w:rsidR="00B536B2">
        <w:t xml:space="preserve"> todos los elementos del curso, desde la parte de base de datos, las </w:t>
      </w:r>
      <w:proofErr w:type="spellStart"/>
      <w:r w:rsidR="00B536B2">
        <w:t>APIs</w:t>
      </w:r>
      <w:proofErr w:type="spellEnd"/>
      <w:r w:rsidR="008170D1">
        <w:t xml:space="preserve"> o</w:t>
      </w:r>
      <w:r w:rsidR="00B536B2">
        <w:t xml:space="preserve"> </w:t>
      </w:r>
      <w:r w:rsidR="008170D1">
        <w:t>el entono del usuario.</w:t>
      </w:r>
    </w:p>
    <w:p w14:paraId="53C7768D" w14:textId="76D3341F" w:rsidR="008170D1" w:rsidRDefault="008170D1" w:rsidP="00104EFC">
      <w:r>
        <w:t>En el propio desarrollo aplicaremos buenas prácticas de programación</w:t>
      </w:r>
      <w:r w:rsidR="002A68B7">
        <w:t xml:space="preserve"> y </w:t>
      </w:r>
      <w:r>
        <w:t xml:space="preserve">de entregas </w:t>
      </w:r>
      <w:r w:rsidR="002F1514">
        <w:t xml:space="preserve">de </w:t>
      </w:r>
      <w:r w:rsidR="00B24A25">
        <w:t>funcionalidades</w:t>
      </w:r>
      <w:r w:rsidR="00EA1FC0">
        <w:t xml:space="preserve"> periódicas</w:t>
      </w:r>
      <w:r w:rsidR="002A68B7">
        <w:t>,</w:t>
      </w:r>
      <w:r w:rsidR="00EA1FC0">
        <w:t xml:space="preserve"> que incluyen </w:t>
      </w:r>
      <w:r w:rsidR="00B24A25">
        <w:t xml:space="preserve">pruebas unitarias y </w:t>
      </w:r>
      <w:r w:rsidR="00EA1FC0">
        <w:t xml:space="preserve">la </w:t>
      </w:r>
      <w:r w:rsidR="00B24A25">
        <w:t xml:space="preserve">validación de la accesibilidad </w:t>
      </w:r>
      <w:r w:rsidR="00EA1FC0">
        <w:t>de todo lo entregado.</w:t>
      </w:r>
    </w:p>
    <w:p w14:paraId="7F1949FB" w14:textId="77777777" w:rsidR="00860D63" w:rsidRPr="00440CA2" w:rsidRDefault="00860D63" w:rsidP="00104EFC"/>
    <w:p w14:paraId="6081C5B2" w14:textId="0E6F7E7E" w:rsidR="00440CA2" w:rsidRDefault="00C91921" w:rsidP="00440CA2">
      <w:pPr>
        <w:pStyle w:val="Ttulo2"/>
      </w:pPr>
      <w:bookmarkStart w:id="7" w:name="_Toc226536773"/>
      <w:r w:rsidRPr="00C91921">
        <w:t>Elementos de aplicación de r</w:t>
      </w:r>
      <w:r>
        <w:t>eservas</w:t>
      </w:r>
      <w:bookmarkEnd w:id="7"/>
    </w:p>
    <w:p w14:paraId="1FF328CE" w14:textId="3BFBE563" w:rsidR="00DF70BC" w:rsidRPr="000970F2" w:rsidRDefault="000970F2" w:rsidP="000970F2">
      <w:r>
        <w:t xml:space="preserve">Con el objetivo de que </w:t>
      </w:r>
      <w:r w:rsidR="00C15966">
        <w:t xml:space="preserve">todos los conceptos queden claros, haremos </w:t>
      </w:r>
      <w:r w:rsidR="00656123">
        <w:t xml:space="preserve">algunos módulos en el momento de la explicación (teoría) y luego dejaremos </w:t>
      </w:r>
      <w:r w:rsidR="00DF70BC">
        <w:t>media hora al final de cada clase para que lo realicen ellos (ejercicio).</w:t>
      </w:r>
    </w:p>
    <w:p w14:paraId="4CAADE84" w14:textId="4C696EA1" w:rsidR="00C91921" w:rsidRDefault="00C91921" w:rsidP="00174C42">
      <w:pPr>
        <w:pStyle w:val="Prrafodelista"/>
        <w:numPr>
          <w:ilvl w:val="0"/>
          <w:numId w:val="3"/>
        </w:numPr>
      </w:pPr>
      <w:r>
        <w:t>Gestión de tipos de recurso (</w:t>
      </w:r>
      <w:r w:rsidR="000970F2">
        <w:t>teoría)</w:t>
      </w:r>
    </w:p>
    <w:p w14:paraId="6727B0F4" w14:textId="571D8A63" w:rsidR="000970F2" w:rsidRDefault="000970F2" w:rsidP="00174C42">
      <w:pPr>
        <w:pStyle w:val="Prrafodelista"/>
        <w:numPr>
          <w:ilvl w:val="0"/>
          <w:numId w:val="3"/>
        </w:numPr>
      </w:pPr>
      <w:r>
        <w:t>Gestión de recurso (ejercicio)</w:t>
      </w:r>
    </w:p>
    <w:p w14:paraId="7D034562" w14:textId="7CB0A685" w:rsidR="00B35422" w:rsidRDefault="000952D2" w:rsidP="00174C42">
      <w:pPr>
        <w:pStyle w:val="Prrafodelista"/>
        <w:numPr>
          <w:ilvl w:val="0"/>
          <w:numId w:val="3"/>
        </w:numPr>
      </w:pPr>
      <w:r>
        <w:t xml:space="preserve">Gestión de horario (teoría) y </w:t>
      </w:r>
      <w:r w:rsidR="00BB11AE">
        <w:t>mejoras usabilidad (ejercicio)</w:t>
      </w:r>
    </w:p>
    <w:p w14:paraId="09866940" w14:textId="5C9346AC" w:rsidR="00C7516A" w:rsidRDefault="00C7516A" w:rsidP="00174C42">
      <w:pPr>
        <w:pStyle w:val="Prrafodelista"/>
        <w:numPr>
          <w:ilvl w:val="0"/>
          <w:numId w:val="3"/>
        </w:numPr>
      </w:pPr>
      <w:r>
        <w:t>Reserva</w:t>
      </w:r>
      <w:r w:rsidR="00B30CC2">
        <w:t xml:space="preserve"> (teoría) y mejoras usabilidad (ejercicio)</w:t>
      </w:r>
    </w:p>
    <w:p w14:paraId="7243D8A9" w14:textId="77777777" w:rsidR="000970F2" w:rsidRPr="00C91921" w:rsidRDefault="000970F2" w:rsidP="005044CF">
      <w:pPr>
        <w:pStyle w:val="Prrafodelista"/>
        <w:numPr>
          <w:ilvl w:val="0"/>
          <w:numId w:val="0"/>
        </w:numPr>
        <w:ind w:left="720"/>
      </w:pPr>
    </w:p>
    <w:p w14:paraId="5675B692" w14:textId="1ECFC97B" w:rsidR="007324DE" w:rsidRDefault="00486777" w:rsidP="00440CA2">
      <w:r>
        <w:t xml:space="preserve">Todos los días comenzamos con </w:t>
      </w:r>
      <w:r w:rsidR="00002AEF">
        <w:t>todo resuelto del día anterior, como una nueva rama en el GIT. Evitamos que alguien se quede descolgado.</w:t>
      </w:r>
    </w:p>
    <w:p w14:paraId="297610DA" w14:textId="77777777" w:rsidR="00486777" w:rsidRDefault="00486777" w:rsidP="00440CA2"/>
    <w:p w14:paraId="27BDF61D" w14:textId="77777777" w:rsidR="00002AEF" w:rsidRDefault="00002AEF">
      <w:pPr>
        <w:spacing w:after="120" w:line="264" w:lineRule="auto"/>
        <w:rPr>
          <w:rFonts w:eastAsiaTheme="majorEastAsia"/>
          <w:b/>
          <w:bCs/>
          <w:caps/>
          <w:color w:val="2F5496" w:themeColor="accent5" w:themeShade="BF"/>
          <w:sz w:val="36"/>
          <w:szCs w:val="32"/>
        </w:rPr>
      </w:pPr>
      <w:r>
        <w:br w:type="page"/>
      </w:r>
    </w:p>
    <w:p w14:paraId="5C4290F2" w14:textId="24714056" w:rsidR="00B35422" w:rsidRDefault="00B35422" w:rsidP="00B35422">
      <w:pPr>
        <w:pStyle w:val="Ttulo3"/>
      </w:pPr>
      <w:bookmarkStart w:id="8" w:name="_Toc226536774"/>
      <w:r>
        <w:lastRenderedPageBreak/>
        <w:t>Gestión de tipos de recurso</w:t>
      </w:r>
      <w:bookmarkEnd w:id="8"/>
    </w:p>
    <w:p w14:paraId="5122C528" w14:textId="7A67B3F2" w:rsidR="00AA231B" w:rsidRDefault="00AA231B" w:rsidP="00440CA2">
      <w:r w:rsidRPr="00AA231B">
        <w:rPr>
          <w:noProof/>
        </w:rPr>
        <w:drawing>
          <wp:inline distT="0" distB="0" distL="0" distR="0" wp14:anchorId="776F4AAA" wp14:editId="2E7A1DEA">
            <wp:extent cx="6192520" cy="1905635"/>
            <wp:effectExtent l="0" t="0" r="0" b="0"/>
            <wp:docPr id="15668807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807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821C1" w14:textId="31C1853A" w:rsidR="00BB11AE" w:rsidRDefault="00650A69" w:rsidP="00440CA2">
      <w:r>
        <w:t>Objetivo:</w:t>
      </w:r>
    </w:p>
    <w:p w14:paraId="77E96469" w14:textId="06CA6B52" w:rsidR="00EF5388" w:rsidRDefault="00EF5388" w:rsidP="00174C42">
      <w:pPr>
        <w:pStyle w:val="Prrafodelista"/>
        <w:numPr>
          <w:ilvl w:val="0"/>
          <w:numId w:val="3"/>
        </w:numPr>
      </w:pPr>
      <w:r>
        <w:t>Oracle</w:t>
      </w:r>
    </w:p>
    <w:p w14:paraId="2E45E200" w14:textId="191FFF36" w:rsidR="00C944BC" w:rsidRDefault="00EF5388" w:rsidP="00174C42">
      <w:pPr>
        <w:pStyle w:val="Prrafodelista"/>
        <w:numPr>
          <w:ilvl w:val="1"/>
          <w:numId w:val="3"/>
        </w:numPr>
      </w:pPr>
      <w:r>
        <w:t xml:space="preserve">Crear tabla, vista </w:t>
      </w:r>
      <w:r w:rsidR="00C944BC">
        <w:t>y paquete básico</w:t>
      </w:r>
    </w:p>
    <w:p w14:paraId="4FDDA89A" w14:textId="548B1D21" w:rsidR="00650A69" w:rsidRDefault="00650A69" w:rsidP="00174C42">
      <w:pPr>
        <w:pStyle w:val="Prrafodelista"/>
        <w:numPr>
          <w:ilvl w:val="0"/>
          <w:numId w:val="3"/>
        </w:numPr>
      </w:pPr>
      <w:r>
        <w:t>Familiarizarnos con una API CRUD</w:t>
      </w:r>
      <w:r w:rsidR="00B40B02">
        <w:t xml:space="preserve"> . NET Core</w:t>
      </w:r>
    </w:p>
    <w:p w14:paraId="58DE3154" w14:textId="693D8FEA" w:rsidR="001D05A9" w:rsidRDefault="001D05A9" w:rsidP="00174C42">
      <w:pPr>
        <w:pStyle w:val="Prrafodelista"/>
        <w:numPr>
          <w:ilvl w:val="1"/>
          <w:numId w:val="3"/>
        </w:numPr>
      </w:pPr>
      <w:r>
        <w:t>Filtros, ordenación</w:t>
      </w:r>
    </w:p>
    <w:p w14:paraId="5E5ED250" w14:textId="74A73D8C" w:rsidR="001D05A9" w:rsidRDefault="001D05A9" w:rsidP="00174C42">
      <w:pPr>
        <w:pStyle w:val="Prrafodelista"/>
        <w:numPr>
          <w:ilvl w:val="1"/>
          <w:numId w:val="3"/>
        </w:numPr>
      </w:pPr>
      <w:r>
        <w:t>Validación campos</w:t>
      </w:r>
    </w:p>
    <w:p w14:paraId="13FE6BC4" w14:textId="656A2DB5" w:rsidR="001D05A9" w:rsidRDefault="001D05A9" w:rsidP="00174C42">
      <w:pPr>
        <w:pStyle w:val="Prrafodelista"/>
        <w:numPr>
          <w:ilvl w:val="1"/>
          <w:numId w:val="3"/>
        </w:numPr>
      </w:pPr>
      <w:r>
        <w:t>Seguridad básica</w:t>
      </w:r>
    </w:p>
    <w:p w14:paraId="3D01575D" w14:textId="77777777" w:rsidR="006A0F15" w:rsidRDefault="00B40B02" w:rsidP="00174C42">
      <w:pPr>
        <w:pStyle w:val="Prrafodelista"/>
        <w:numPr>
          <w:ilvl w:val="0"/>
          <w:numId w:val="3"/>
        </w:numPr>
      </w:pPr>
      <w:r>
        <w:t>Familiarizarnos con</w:t>
      </w:r>
      <w:r w:rsidR="006A0F15">
        <w:t xml:space="preserve"> Vue.js</w:t>
      </w:r>
    </w:p>
    <w:p w14:paraId="27B24680" w14:textId="77777777" w:rsidR="006A0F15" w:rsidRDefault="00B40B02" w:rsidP="00174C42">
      <w:pPr>
        <w:pStyle w:val="Prrafodelista"/>
        <w:numPr>
          <w:ilvl w:val="1"/>
          <w:numId w:val="3"/>
        </w:numPr>
      </w:pPr>
      <w:proofErr w:type="spellStart"/>
      <w:r>
        <w:t>DataTable</w:t>
      </w:r>
      <w:proofErr w:type="spellEnd"/>
    </w:p>
    <w:p w14:paraId="34A2AA89" w14:textId="77777777" w:rsidR="00DC74CC" w:rsidRDefault="006A0F15" w:rsidP="00174C42">
      <w:pPr>
        <w:pStyle w:val="Prrafodelista"/>
        <w:numPr>
          <w:ilvl w:val="1"/>
          <w:numId w:val="3"/>
        </w:numPr>
      </w:pPr>
      <w:r>
        <w:t>M</w:t>
      </w:r>
      <w:r w:rsidR="00AD3B85">
        <w:t>odales</w:t>
      </w:r>
    </w:p>
    <w:p w14:paraId="7673D77F" w14:textId="1EB2C4FC" w:rsidR="00AD3B85" w:rsidRDefault="00DC74CC" w:rsidP="00174C42">
      <w:pPr>
        <w:pStyle w:val="Prrafodelista"/>
        <w:numPr>
          <w:ilvl w:val="1"/>
          <w:numId w:val="3"/>
        </w:numPr>
      </w:pPr>
      <w:r>
        <w:t>F</w:t>
      </w:r>
      <w:r w:rsidR="00AD3B85">
        <w:t>ormularios</w:t>
      </w:r>
    </w:p>
    <w:p w14:paraId="5AC37C85" w14:textId="7EFF48C7" w:rsidR="00AD3B85" w:rsidRDefault="00AD3B85" w:rsidP="00174C42">
      <w:pPr>
        <w:pStyle w:val="Prrafodelista"/>
        <w:numPr>
          <w:ilvl w:val="0"/>
          <w:numId w:val="3"/>
        </w:numPr>
      </w:pPr>
      <w:r>
        <w:t>Familiarizarnos con validación HTML básica</w:t>
      </w:r>
    </w:p>
    <w:p w14:paraId="5729B02E" w14:textId="43AD216E" w:rsidR="00331B21" w:rsidRDefault="00331B21" w:rsidP="00174C42">
      <w:pPr>
        <w:pStyle w:val="Prrafodelista"/>
        <w:numPr>
          <w:ilvl w:val="0"/>
          <w:numId w:val="3"/>
        </w:numPr>
      </w:pPr>
      <w:r>
        <w:t>Accesibilidad</w:t>
      </w:r>
    </w:p>
    <w:p w14:paraId="60E5E95A" w14:textId="274BE3BA" w:rsidR="00331B21" w:rsidRDefault="00331B21" w:rsidP="00174C42">
      <w:pPr>
        <w:pStyle w:val="Prrafodelista"/>
        <w:numPr>
          <w:ilvl w:val="1"/>
          <w:numId w:val="3"/>
        </w:numPr>
      </w:pPr>
      <w:r>
        <w:t xml:space="preserve">Validar </w:t>
      </w:r>
      <w:r w:rsidR="007C2C74">
        <w:t xml:space="preserve">todos los elementos del </w:t>
      </w:r>
      <w:proofErr w:type="spellStart"/>
      <w:r w:rsidR="007C2C74">
        <w:t>DataTable</w:t>
      </w:r>
      <w:proofErr w:type="spellEnd"/>
      <w:r w:rsidR="007C2C74">
        <w:t xml:space="preserve"> y del formulario</w:t>
      </w:r>
    </w:p>
    <w:p w14:paraId="74001A43" w14:textId="77777777" w:rsidR="006433F7" w:rsidRDefault="006A0F15" w:rsidP="00174C42">
      <w:pPr>
        <w:pStyle w:val="Prrafodelista"/>
        <w:numPr>
          <w:ilvl w:val="0"/>
          <w:numId w:val="3"/>
        </w:numPr>
      </w:pPr>
      <w:r>
        <w:t>Uso de GIT</w:t>
      </w:r>
    </w:p>
    <w:p w14:paraId="3DB09205" w14:textId="6DDCFCEF" w:rsidR="0009073A" w:rsidRDefault="0009073A" w:rsidP="00174C42">
      <w:pPr>
        <w:pStyle w:val="Prrafodelista"/>
        <w:numPr>
          <w:ilvl w:val="1"/>
          <w:numId w:val="3"/>
        </w:numPr>
      </w:pPr>
      <w:r>
        <w:t xml:space="preserve">Rama personal cada alumno: </w:t>
      </w:r>
      <w:proofErr w:type="spellStart"/>
      <w:r>
        <w:t>tiporecurso-</w:t>
      </w:r>
      <w:r w:rsidR="006433F7">
        <w:t>nombrealumno</w:t>
      </w:r>
      <w:proofErr w:type="spellEnd"/>
    </w:p>
    <w:p w14:paraId="04714D3F" w14:textId="496C4C9A" w:rsidR="00650A69" w:rsidRDefault="00AD3B85" w:rsidP="00AD3B85">
      <w:r>
        <w:t xml:space="preserve"> </w:t>
      </w:r>
    </w:p>
    <w:p w14:paraId="58F1A074" w14:textId="77777777" w:rsidR="001D05A9" w:rsidRDefault="001D05A9">
      <w:pPr>
        <w:spacing w:after="120" w:line="264" w:lineRule="auto"/>
        <w:rPr>
          <w:rFonts w:eastAsiaTheme="majorEastAsia"/>
          <w:b/>
          <w:bCs/>
          <w:caps/>
          <w:color w:val="2F5496" w:themeColor="accent5" w:themeShade="BF"/>
          <w:sz w:val="36"/>
          <w:szCs w:val="32"/>
        </w:rPr>
      </w:pPr>
      <w:r>
        <w:br w:type="page"/>
      </w:r>
    </w:p>
    <w:p w14:paraId="6E7FD066" w14:textId="2352D5C7" w:rsidR="00FF587D" w:rsidRDefault="00FF587D" w:rsidP="00FF587D">
      <w:pPr>
        <w:pStyle w:val="Ttulo3"/>
      </w:pPr>
      <w:bookmarkStart w:id="9" w:name="_Toc226536775"/>
      <w:r>
        <w:lastRenderedPageBreak/>
        <w:t>Gestión de recurso</w:t>
      </w:r>
      <w:bookmarkEnd w:id="9"/>
    </w:p>
    <w:p w14:paraId="45FB2AB3" w14:textId="434A10A6" w:rsidR="00FF587D" w:rsidRDefault="00F6131C" w:rsidP="00FF587D">
      <w:r w:rsidRPr="00F6131C">
        <w:rPr>
          <w:noProof/>
        </w:rPr>
        <w:drawing>
          <wp:inline distT="0" distB="0" distL="0" distR="0" wp14:anchorId="0B6D7637" wp14:editId="74D44C5B">
            <wp:extent cx="6192520" cy="2903220"/>
            <wp:effectExtent l="0" t="0" r="0" b="0"/>
            <wp:docPr id="251434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348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B7A53" w14:textId="77777777" w:rsidR="001D05A9" w:rsidRDefault="001D05A9" w:rsidP="001D05A9">
      <w:r>
        <w:t>Objetivo:</w:t>
      </w:r>
    </w:p>
    <w:p w14:paraId="5B2F0C84" w14:textId="77777777" w:rsidR="00331B21" w:rsidRDefault="00331B21" w:rsidP="00174C42">
      <w:pPr>
        <w:pStyle w:val="Prrafodelista"/>
        <w:numPr>
          <w:ilvl w:val="0"/>
          <w:numId w:val="3"/>
        </w:numPr>
      </w:pPr>
      <w:r>
        <w:t>Oracle</w:t>
      </w:r>
    </w:p>
    <w:p w14:paraId="13B9D50D" w14:textId="2498D8CB" w:rsidR="00331B21" w:rsidRDefault="00331B21" w:rsidP="00174C42">
      <w:pPr>
        <w:pStyle w:val="Prrafodelista"/>
        <w:numPr>
          <w:ilvl w:val="1"/>
          <w:numId w:val="3"/>
        </w:numPr>
      </w:pPr>
      <w:r>
        <w:t>Crear tabla</w:t>
      </w:r>
      <w:r w:rsidR="005703C7">
        <w:t xml:space="preserve"> (almacenamos fecha de creación y creador)</w:t>
      </w:r>
      <w:r>
        <w:t xml:space="preserve">, vista y paquete </w:t>
      </w:r>
      <w:r w:rsidR="007C2C74">
        <w:t>con operaciones adicionales para gestionar l</w:t>
      </w:r>
      <w:r w:rsidR="005703C7">
        <w:t>os cambios de estado de</w:t>
      </w:r>
      <w:r w:rsidR="007C2C74">
        <w:t xml:space="preserve"> </w:t>
      </w:r>
      <w:r w:rsidR="005703C7">
        <w:t xml:space="preserve">los </w:t>
      </w:r>
      <w:proofErr w:type="spellStart"/>
      <w:r w:rsidR="007C2C74">
        <w:t>checks</w:t>
      </w:r>
      <w:proofErr w:type="spellEnd"/>
    </w:p>
    <w:p w14:paraId="6093F0FA" w14:textId="7B591C6D" w:rsidR="007C2C74" w:rsidRDefault="007C2C74" w:rsidP="00174C42">
      <w:pPr>
        <w:pStyle w:val="Prrafodelista"/>
        <w:numPr>
          <w:ilvl w:val="1"/>
          <w:numId w:val="3"/>
        </w:numPr>
      </w:pPr>
      <w:r>
        <w:t>Integramos una seguridad básica (el usuario es el propietario del recurso)</w:t>
      </w:r>
    </w:p>
    <w:p w14:paraId="2760B159" w14:textId="047B92C2" w:rsidR="001D05A9" w:rsidRDefault="001D05A9" w:rsidP="00174C42">
      <w:pPr>
        <w:pStyle w:val="Prrafodelista"/>
        <w:numPr>
          <w:ilvl w:val="0"/>
          <w:numId w:val="3"/>
        </w:numPr>
      </w:pPr>
      <w:r>
        <w:t>Consolidar el uso de API CRUD . NET Core</w:t>
      </w:r>
    </w:p>
    <w:p w14:paraId="578A702C" w14:textId="3708C445" w:rsidR="001C7ED0" w:rsidRDefault="001C7ED0" w:rsidP="00174C42">
      <w:pPr>
        <w:pStyle w:val="Prrafodelista"/>
        <w:numPr>
          <w:ilvl w:val="1"/>
          <w:numId w:val="3"/>
        </w:numPr>
      </w:pPr>
      <w:r>
        <w:t xml:space="preserve">Recuperar idioma y </w:t>
      </w:r>
      <w:proofErr w:type="spellStart"/>
      <w:r>
        <w:t>codper</w:t>
      </w:r>
      <w:proofErr w:type="spellEnd"/>
      <w:r>
        <w:t xml:space="preserve"> usuario</w:t>
      </w:r>
    </w:p>
    <w:p w14:paraId="3B3E015A" w14:textId="2E0A2DC3" w:rsidR="001D05A9" w:rsidRDefault="00E2464B" w:rsidP="00174C42">
      <w:pPr>
        <w:pStyle w:val="Prrafodelista"/>
        <w:numPr>
          <w:ilvl w:val="1"/>
          <w:numId w:val="3"/>
        </w:numPr>
      </w:pPr>
      <w:r>
        <w:t xml:space="preserve">Optimizar consultas y vistas </w:t>
      </w:r>
      <w:r w:rsidR="001C7ED0">
        <w:t>para recuperar solo el idioma</w:t>
      </w:r>
    </w:p>
    <w:p w14:paraId="4BBCC7B3" w14:textId="672F38AD" w:rsidR="001C7ED0" w:rsidRDefault="001C7ED0" w:rsidP="00174C42">
      <w:pPr>
        <w:pStyle w:val="Prrafodelista"/>
        <w:numPr>
          <w:ilvl w:val="1"/>
          <w:numId w:val="3"/>
        </w:numPr>
      </w:pPr>
      <w:r>
        <w:t>Seguridad por roles y permisos del usuario al recurso</w:t>
      </w:r>
    </w:p>
    <w:p w14:paraId="5FC73CB6" w14:textId="77777777" w:rsidR="00B453E1" w:rsidRDefault="00B453E1" w:rsidP="00174C42">
      <w:pPr>
        <w:pStyle w:val="Prrafodelista"/>
        <w:numPr>
          <w:ilvl w:val="0"/>
          <w:numId w:val="3"/>
        </w:numPr>
      </w:pPr>
      <w:r>
        <w:t>Vue.js</w:t>
      </w:r>
    </w:p>
    <w:p w14:paraId="54C69F3A" w14:textId="30B9B7A7" w:rsidR="001D05A9" w:rsidRDefault="001D05A9" w:rsidP="00174C42">
      <w:pPr>
        <w:pStyle w:val="Prrafodelista"/>
        <w:numPr>
          <w:ilvl w:val="1"/>
          <w:numId w:val="3"/>
        </w:numPr>
      </w:pPr>
      <w:proofErr w:type="spellStart"/>
      <w:r>
        <w:t>DataTable</w:t>
      </w:r>
      <w:proofErr w:type="spellEnd"/>
      <w:r w:rsidR="007D311A">
        <w:t xml:space="preserve"> con acciones adicionales</w:t>
      </w:r>
      <w:r w:rsidR="00441F19">
        <w:t xml:space="preserve"> (</w:t>
      </w:r>
      <w:proofErr w:type="spellStart"/>
      <w:r w:rsidR="00441F19">
        <w:t>checks</w:t>
      </w:r>
      <w:proofErr w:type="spellEnd"/>
      <w:r w:rsidR="00441F19">
        <w:t>) y botones a otras acciones (calendario)</w:t>
      </w:r>
    </w:p>
    <w:p w14:paraId="62D7637D" w14:textId="791FC78A" w:rsidR="001D05A9" w:rsidRDefault="00441F19" w:rsidP="00174C42">
      <w:pPr>
        <w:pStyle w:val="Prrafodelista"/>
        <w:numPr>
          <w:ilvl w:val="1"/>
          <w:numId w:val="3"/>
        </w:numPr>
      </w:pPr>
      <w:r>
        <w:t xml:space="preserve">Capturar errores </w:t>
      </w:r>
      <w:r w:rsidR="00034A53">
        <w:t xml:space="preserve">de las </w:t>
      </w:r>
      <w:proofErr w:type="spellStart"/>
      <w:r w:rsidR="00034A53">
        <w:t>APIs</w:t>
      </w:r>
      <w:proofErr w:type="spellEnd"/>
    </w:p>
    <w:p w14:paraId="70F01F9F" w14:textId="44B62786" w:rsidR="007C2C74" w:rsidRDefault="007C2C74" w:rsidP="00174C42">
      <w:pPr>
        <w:pStyle w:val="Prrafodelista"/>
        <w:numPr>
          <w:ilvl w:val="1"/>
          <w:numId w:val="3"/>
        </w:numPr>
      </w:pPr>
      <w:r>
        <w:t>¿Desplegable con filtro por tipo de recurso?</w:t>
      </w:r>
    </w:p>
    <w:p w14:paraId="355AAF72" w14:textId="77777777" w:rsidR="007C2C74" w:rsidRDefault="007C2C74" w:rsidP="00174C42">
      <w:pPr>
        <w:pStyle w:val="Prrafodelista"/>
        <w:numPr>
          <w:ilvl w:val="0"/>
          <w:numId w:val="3"/>
        </w:numPr>
      </w:pPr>
      <w:r>
        <w:t>Accesibilidad</w:t>
      </w:r>
    </w:p>
    <w:p w14:paraId="68DE5B1F" w14:textId="4A9869FC" w:rsidR="007C2C74" w:rsidRDefault="007C2C74" w:rsidP="00174C42">
      <w:pPr>
        <w:pStyle w:val="Prrafodelista"/>
        <w:numPr>
          <w:ilvl w:val="1"/>
          <w:numId w:val="3"/>
        </w:numPr>
      </w:pPr>
      <w:r>
        <w:t xml:space="preserve">Validar todos los elementos del </w:t>
      </w:r>
      <w:proofErr w:type="spellStart"/>
      <w:r>
        <w:t>DataTable</w:t>
      </w:r>
      <w:proofErr w:type="spellEnd"/>
      <w:r>
        <w:t xml:space="preserve"> y del formulario</w:t>
      </w:r>
    </w:p>
    <w:p w14:paraId="0F483DFA" w14:textId="67274712" w:rsidR="006433F7" w:rsidRDefault="006A0F15" w:rsidP="00174C42">
      <w:pPr>
        <w:pStyle w:val="Prrafodelista"/>
        <w:numPr>
          <w:ilvl w:val="0"/>
          <w:numId w:val="3"/>
        </w:numPr>
      </w:pPr>
      <w:r>
        <w:t>Uso de GIT</w:t>
      </w:r>
    </w:p>
    <w:p w14:paraId="2D5E7845" w14:textId="51E04114" w:rsidR="006A0F15" w:rsidRDefault="006A0F15" w:rsidP="00174C42">
      <w:pPr>
        <w:pStyle w:val="Prrafodelista"/>
        <w:numPr>
          <w:ilvl w:val="1"/>
          <w:numId w:val="3"/>
        </w:numPr>
      </w:pPr>
      <w:r>
        <w:t>Rama personal cada alumno: recurso-</w:t>
      </w:r>
      <w:proofErr w:type="spellStart"/>
      <w:r w:rsidR="006433F7">
        <w:t>nombrealumno</w:t>
      </w:r>
      <w:proofErr w:type="spellEnd"/>
    </w:p>
    <w:p w14:paraId="11630EDE" w14:textId="77777777" w:rsidR="00F6131C" w:rsidRDefault="00F6131C" w:rsidP="00FF587D"/>
    <w:p w14:paraId="0BC3727A" w14:textId="77777777" w:rsidR="001D05A9" w:rsidRPr="00FF587D" w:rsidRDefault="001D05A9" w:rsidP="00FF587D"/>
    <w:p w14:paraId="5C49147B" w14:textId="3B8EC09B" w:rsidR="00BB11AE" w:rsidRDefault="00BB11AE" w:rsidP="00FF587D">
      <w:pPr>
        <w:pStyle w:val="Ttulo3"/>
      </w:pPr>
      <w:bookmarkStart w:id="10" w:name="_Toc226536776"/>
      <w:r>
        <w:lastRenderedPageBreak/>
        <w:t>Gestión de horario</w:t>
      </w:r>
      <w:bookmarkEnd w:id="10"/>
    </w:p>
    <w:p w14:paraId="28D91320" w14:textId="6B3DFD7A" w:rsidR="00BB11AE" w:rsidRDefault="00FF587D" w:rsidP="00440CA2">
      <w:r w:rsidRPr="00FF587D">
        <w:rPr>
          <w:noProof/>
        </w:rPr>
        <w:drawing>
          <wp:inline distT="0" distB="0" distL="0" distR="0" wp14:anchorId="44321F17" wp14:editId="7FA2C271">
            <wp:extent cx="6192520" cy="2865755"/>
            <wp:effectExtent l="0" t="0" r="0" b="0"/>
            <wp:docPr id="359074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744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50294" w14:textId="77777777" w:rsidR="00034A53" w:rsidRDefault="00034A53" w:rsidP="00034A53">
      <w:r>
        <w:t>Objetivo:</w:t>
      </w:r>
    </w:p>
    <w:p w14:paraId="5B1A7D7D" w14:textId="561031D0" w:rsidR="00F77D33" w:rsidRDefault="00F77D33" w:rsidP="00174C42">
      <w:pPr>
        <w:pStyle w:val="Prrafodelista"/>
        <w:numPr>
          <w:ilvl w:val="0"/>
          <w:numId w:val="3"/>
        </w:numPr>
      </w:pPr>
      <w:r>
        <w:t>Oracle</w:t>
      </w:r>
    </w:p>
    <w:p w14:paraId="3B0513B4" w14:textId="1FDFFF79" w:rsidR="00F77D33" w:rsidRDefault="00F77D33" w:rsidP="00174C42">
      <w:pPr>
        <w:pStyle w:val="Prrafodelista"/>
        <w:numPr>
          <w:ilvl w:val="1"/>
          <w:numId w:val="3"/>
        </w:numPr>
      </w:pPr>
      <w:r>
        <w:t>Trabajo con array de objetos</w:t>
      </w:r>
    </w:p>
    <w:p w14:paraId="3D4870DD" w14:textId="4F2C6990" w:rsidR="00EB272B" w:rsidRDefault="00D77E2B" w:rsidP="00174C42">
      <w:pPr>
        <w:pStyle w:val="Prrafodelista"/>
        <w:numPr>
          <w:ilvl w:val="1"/>
          <w:numId w:val="3"/>
        </w:numPr>
      </w:pPr>
      <w:r>
        <w:t>Validación de conflictos (horas superpuestas)</w:t>
      </w:r>
    </w:p>
    <w:p w14:paraId="5950CFFD" w14:textId="685334B9" w:rsidR="00034A53" w:rsidRDefault="00034A53" w:rsidP="00174C42">
      <w:pPr>
        <w:pStyle w:val="Prrafodelista"/>
        <w:numPr>
          <w:ilvl w:val="0"/>
          <w:numId w:val="3"/>
        </w:numPr>
      </w:pPr>
      <w:r>
        <w:t>Consolidar el uso de API CRUD . NET Core</w:t>
      </w:r>
    </w:p>
    <w:p w14:paraId="4B4D085C" w14:textId="042B154D" w:rsidR="000D6322" w:rsidRDefault="000D6322" w:rsidP="00174C42">
      <w:pPr>
        <w:pStyle w:val="Prrafodelista"/>
        <w:numPr>
          <w:ilvl w:val="1"/>
          <w:numId w:val="3"/>
        </w:numPr>
      </w:pPr>
      <w:r>
        <w:t>Trabajar con objetos complejos de datos</w:t>
      </w:r>
    </w:p>
    <w:p w14:paraId="0C48103A" w14:textId="7DE4BDA9" w:rsidR="00034A53" w:rsidRDefault="000D6322" w:rsidP="00174C42">
      <w:pPr>
        <w:pStyle w:val="Prrafodelista"/>
        <w:numPr>
          <w:ilvl w:val="1"/>
          <w:numId w:val="3"/>
        </w:numPr>
      </w:pPr>
      <w:r>
        <w:t xml:space="preserve">Acciones fuera de CRUD </w:t>
      </w:r>
    </w:p>
    <w:p w14:paraId="6BA1799E" w14:textId="75DA9EFD" w:rsidR="00D77E2B" w:rsidRDefault="00D77E2B" w:rsidP="00174C42">
      <w:pPr>
        <w:pStyle w:val="Prrafodelista"/>
        <w:numPr>
          <w:ilvl w:val="1"/>
          <w:numId w:val="3"/>
        </w:numPr>
      </w:pPr>
      <w:r>
        <w:t>Validación de conflictos (horas superpuestas</w:t>
      </w:r>
      <w:r w:rsidR="00320771">
        <w:t>)</w:t>
      </w:r>
    </w:p>
    <w:p w14:paraId="59A43C38" w14:textId="502CFC9C" w:rsidR="00320771" w:rsidRDefault="00320771" w:rsidP="00174C42">
      <w:pPr>
        <w:pStyle w:val="Prrafodelista"/>
        <w:numPr>
          <w:ilvl w:val="1"/>
          <w:numId w:val="3"/>
        </w:numPr>
      </w:pPr>
      <w:r>
        <w:t>Primer contacto con los roles</w:t>
      </w:r>
    </w:p>
    <w:p w14:paraId="5A9B8D90" w14:textId="77777777" w:rsidR="006433F7" w:rsidRDefault="006433F7" w:rsidP="00174C42">
      <w:pPr>
        <w:pStyle w:val="Prrafodelista"/>
        <w:numPr>
          <w:ilvl w:val="0"/>
          <w:numId w:val="3"/>
        </w:numPr>
      </w:pPr>
      <w:r>
        <w:t>Vue.js</w:t>
      </w:r>
    </w:p>
    <w:p w14:paraId="1C92B64A" w14:textId="4C9F04D2" w:rsidR="006433F7" w:rsidRDefault="000B5C02" w:rsidP="00174C42">
      <w:pPr>
        <w:pStyle w:val="Prrafodelista"/>
        <w:numPr>
          <w:ilvl w:val="1"/>
          <w:numId w:val="3"/>
        </w:numPr>
      </w:pPr>
      <w:r>
        <w:t>Crear componente para cada bloque de día de la semana</w:t>
      </w:r>
    </w:p>
    <w:p w14:paraId="4367FAB7" w14:textId="5C75831A" w:rsidR="006433F7" w:rsidRDefault="005E1587" w:rsidP="00174C42">
      <w:pPr>
        <w:pStyle w:val="Prrafodelista"/>
        <w:numPr>
          <w:ilvl w:val="1"/>
          <w:numId w:val="3"/>
        </w:numPr>
      </w:pPr>
      <w:r>
        <w:t>Posibilidad de añadir varios horarios por día</w:t>
      </w:r>
      <w:r w:rsidR="00E15960">
        <w:t xml:space="preserve"> y borrarlos</w:t>
      </w:r>
    </w:p>
    <w:p w14:paraId="35D111C3" w14:textId="2CAC3976" w:rsidR="005E1587" w:rsidRDefault="005E1587" w:rsidP="00174C42">
      <w:pPr>
        <w:pStyle w:val="Prrafodelista"/>
        <w:numPr>
          <w:ilvl w:val="1"/>
          <w:numId w:val="3"/>
        </w:numPr>
      </w:pPr>
      <w:r>
        <w:t>Bloquear día</w:t>
      </w:r>
    </w:p>
    <w:p w14:paraId="3B6FD4F0" w14:textId="7FD55AC6" w:rsidR="005E1587" w:rsidRDefault="00E15960" w:rsidP="00174C42">
      <w:pPr>
        <w:pStyle w:val="Prrafodelista"/>
        <w:numPr>
          <w:ilvl w:val="1"/>
          <w:numId w:val="3"/>
        </w:numPr>
      </w:pPr>
      <w:r>
        <w:t>Copiar un día en toda la semana</w:t>
      </w:r>
    </w:p>
    <w:p w14:paraId="070A236A" w14:textId="77777777" w:rsidR="006433F7" w:rsidRDefault="006433F7" w:rsidP="00174C42">
      <w:pPr>
        <w:pStyle w:val="Prrafodelista"/>
        <w:numPr>
          <w:ilvl w:val="0"/>
          <w:numId w:val="3"/>
        </w:numPr>
      </w:pPr>
      <w:r>
        <w:t>Uso de GIT</w:t>
      </w:r>
    </w:p>
    <w:p w14:paraId="2AFD4053" w14:textId="26E046BC" w:rsidR="006433F7" w:rsidRDefault="006433F7" w:rsidP="00174C42">
      <w:pPr>
        <w:pStyle w:val="Prrafodelista"/>
        <w:numPr>
          <w:ilvl w:val="1"/>
          <w:numId w:val="3"/>
        </w:numPr>
      </w:pPr>
      <w:r>
        <w:t>Rama personal cada alumno: horario-</w:t>
      </w:r>
      <w:proofErr w:type="spellStart"/>
      <w:r>
        <w:t>nombrealumno</w:t>
      </w:r>
      <w:proofErr w:type="spellEnd"/>
    </w:p>
    <w:p w14:paraId="32248E42" w14:textId="77777777" w:rsidR="00034A53" w:rsidRDefault="00034A53" w:rsidP="00440CA2"/>
    <w:p w14:paraId="1FA76EDE" w14:textId="77777777" w:rsidR="00034A53" w:rsidRDefault="00034A53" w:rsidP="00440CA2"/>
    <w:p w14:paraId="51E8E308" w14:textId="77777777" w:rsidR="001F196E" w:rsidRDefault="001F196E" w:rsidP="00440CA2"/>
    <w:p w14:paraId="21072D5D" w14:textId="0FEFFFD2" w:rsidR="001F196E" w:rsidRDefault="001F196E" w:rsidP="00B30CC2">
      <w:pPr>
        <w:pStyle w:val="Ttulo3"/>
      </w:pPr>
      <w:bookmarkStart w:id="11" w:name="_Toc226536777"/>
      <w:r>
        <w:lastRenderedPageBreak/>
        <w:t>Reserva</w:t>
      </w:r>
      <w:bookmarkEnd w:id="11"/>
    </w:p>
    <w:p w14:paraId="337C3255" w14:textId="75C56D6B" w:rsidR="00B30CC2" w:rsidRDefault="00B30CC2" w:rsidP="00440CA2">
      <w:r w:rsidRPr="00B30CC2">
        <w:rPr>
          <w:noProof/>
        </w:rPr>
        <w:drawing>
          <wp:inline distT="0" distB="0" distL="0" distR="0" wp14:anchorId="3203A3B9" wp14:editId="11138BE9">
            <wp:extent cx="6192520" cy="2625090"/>
            <wp:effectExtent l="0" t="0" r="0" b="3810"/>
            <wp:docPr id="1499897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973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CB0D4" w14:textId="7C7B09A4" w:rsidR="001F196E" w:rsidRDefault="001F196E" w:rsidP="00440CA2">
      <w:r w:rsidRPr="001F196E">
        <w:rPr>
          <w:noProof/>
        </w:rPr>
        <w:drawing>
          <wp:inline distT="0" distB="0" distL="0" distR="0" wp14:anchorId="172DC9A6" wp14:editId="03E09295">
            <wp:extent cx="6192520" cy="901065"/>
            <wp:effectExtent l="0" t="0" r="0" b="0"/>
            <wp:docPr id="10485034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034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CDC03" w14:textId="77777777" w:rsidR="00E15960" w:rsidRDefault="00E15960" w:rsidP="00E15960">
      <w:r>
        <w:t>Objetivo:</w:t>
      </w:r>
    </w:p>
    <w:p w14:paraId="63198A6B" w14:textId="77777777" w:rsidR="00D77E2B" w:rsidRDefault="00D77E2B" w:rsidP="00174C42">
      <w:pPr>
        <w:pStyle w:val="Prrafodelista"/>
        <w:numPr>
          <w:ilvl w:val="0"/>
          <w:numId w:val="3"/>
        </w:numPr>
      </w:pPr>
      <w:r>
        <w:t>Oracle</w:t>
      </w:r>
    </w:p>
    <w:p w14:paraId="6A8A9F98" w14:textId="0EC94805" w:rsidR="00D77E2B" w:rsidRDefault="00D77E2B" w:rsidP="00174C42">
      <w:pPr>
        <w:pStyle w:val="Prrafodelista"/>
        <w:numPr>
          <w:ilvl w:val="1"/>
          <w:numId w:val="3"/>
        </w:numPr>
      </w:pPr>
      <w:r>
        <w:t>Validación recursos y validez de</w:t>
      </w:r>
      <w:r w:rsidR="00A75232">
        <w:t xml:space="preserve"> la reserva</w:t>
      </w:r>
    </w:p>
    <w:p w14:paraId="6750AFA1" w14:textId="65229F5B" w:rsidR="00BD2691" w:rsidRDefault="00A54831" w:rsidP="00174C42">
      <w:pPr>
        <w:pStyle w:val="Prrafodelista"/>
        <w:numPr>
          <w:ilvl w:val="1"/>
          <w:numId w:val="3"/>
        </w:numPr>
      </w:pPr>
      <w:r>
        <w:t>Tabla de días festivos</w:t>
      </w:r>
    </w:p>
    <w:p w14:paraId="44F14345" w14:textId="5574526A" w:rsidR="00E15960" w:rsidRDefault="00E15960" w:rsidP="00174C42">
      <w:pPr>
        <w:pStyle w:val="Prrafodelista"/>
        <w:numPr>
          <w:ilvl w:val="0"/>
          <w:numId w:val="3"/>
        </w:numPr>
      </w:pPr>
      <w:r>
        <w:t>Consolidar el uso de API CRUD . NET Core</w:t>
      </w:r>
    </w:p>
    <w:p w14:paraId="76AE8248" w14:textId="249BFA57" w:rsidR="00E15960" w:rsidRDefault="00E15960" w:rsidP="00174C42">
      <w:pPr>
        <w:pStyle w:val="Prrafodelista"/>
        <w:numPr>
          <w:ilvl w:val="1"/>
          <w:numId w:val="3"/>
        </w:numPr>
      </w:pPr>
      <w:r>
        <w:t>Lógica de reservas</w:t>
      </w:r>
      <w:r w:rsidR="00F736EA">
        <w:t xml:space="preserve"> disponibles y bloqueadas</w:t>
      </w:r>
    </w:p>
    <w:p w14:paraId="6C92BDE0" w14:textId="6ADA1D32" w:rsidR="00EF5388" w:rsidRDefault="00F736EA" w:rsidP="00174C42">
      <w:pPr>
        <w:pStyle w:val="Prrafodelista"/>
        <w:numPr>
          <w:ilvl w:val="1"/>
          <w:numId w:val="3"/>
        </w:numPr>
      </w:pPr>
      <w:r>
        <w:t xml:space="preserve">Validación </w:t>
      </w:r>
      <w:r w:rsidR="00EF5388">
        <w:t>información que llega</w:t>
      </w:r>
    </w:p>
    <w:p w14:paraId="7EAA844D" w14:textId="77777777" w:rsidR="00E15960" w:rsidRDefault="00E15960" w:rsidP="00174C42">
      <w:pPr>
        <w:pStyle w:val="Prrafodelista"/>
        <w:numPr>
          <w:ilvl w:val="0"/>
          <w:numId w:val="3"/>
        </w:numPr>
      </w:pPr>
      <w:r>
        <w:t>Vue.js</w:t>
      </w:r>
    </w:p>
    <w:p w14:paraId="6EA283CB" w14:textId="0B88B74C" w:rsidR="00E15960" w:rsidRDefault="00E15960" w:rsidP="00174C42">
      <w:pPr>
        <w:pStyle w:val="Prrafodelista"/>
        <w:numPr>
          <w:ilvl w:val="1"/>
          <w:numId w:val="3"/>
        </w:numPr>
      </w:pPr>
      <w:r>
        <w:t xml:space="preserve">Crear componentes </w:t>
      </w:r>
    </w:p>
    <w:p w14:paraId="0BA79370" w14:textId="63A218E9" w:rsidR="00A75232" w:rsidRDefault="00A75232" w:rsidP="00174C42">
      <w:pPr>
        <w:pStyle w:val="Prrafodelista"/>
        <w:numPr>
          <w:ilvl w:val="2"/>
          <w:numId w:val="3"/>
        </w:numPr>
      </w:pPr>
      <w:r>
        <w:t>Hora de inicio</w:t>
      </w:r>
    </w:p>
    <w:p w14:paraId="65E0F56B" w14:textId="4CC5C513" w:rsidR="00A75232" w:rsidRDefault="00A75232" w:rsidP="00174C42">
      <w:pPr>
        <w:pStyle w:val="Prrafodelista"/>
        <w:numPr>
          <w:ilvl w:val="2"/>
          <w:numId w:val="3"/>
        </w:numPr>
      </w:pPr>
      <w:r>
        <w:t>Duración</w:t>
      </w:r>
    </w:p>
    <w:p w14:paraId="6BA6EC78" w14:textId="09BC3C91" w:rsidR="00E15960" w:rsidRDefault="00BD2691" w:rsidP="00174C42">
      <w:pPr>
        <w:pStyle w:val="Prrafodelista"/>
        <w:numPr>
          <w:ilvl w:val="1"/>
          <w:numId w:val="3"/>
        </w:numPr>
      </w:pPr>
      <w:r>
        <w:t>Refresco de fecha</w:t>
      </w:r>
    </w:p>
    <w:p w14:paraId="7DCA9CD2" w14:textId="2F402222" w:rsidR="00E15960" w:rsidRDefault="00BD2691" w:rsidP="00174C42">
      <w:pPr>
        <w:pStyle w:val="Prrafodelista"/>
        <w:numPr>
          <w:ilvl w:val="1"/>
          <w:numId w:val="3"/>
        </w:numPr>
      </w:pPr>
      <w:r>
        <w:t>¿Posibilidad de ver siguiente disponible si no hay disponibilidad en el día seleccionado?</w:t>
      </w:r>
    </w:p>
    <w:p w14:paraId="4DE5DD15" w14:textId="2EF71D27" w:rsidR="003265BA" w:rsidRDefault="003265BA" w:rsidP="00174C42">
      <w:pPr>
        <w:pStyle w:val="Prrafodelista"/>
        <w:numPr>
          <w:ilvl w:val="1"/>
          <w:numId w:val="3"/>
        </w:numPr>
      </w:pPr>
      <w:r>
        <w:t xml:space="preserve">Filtro por tipo de </w:t>
      </w:r>
      <w:r w:rsidR="00EB272B">
        <w:t>reserva/recurso</w:t>
      </w:r>
    </w:p>
    <w:p w14:paraId="28B5C44A" w14:textId="55257802" w:rsidR="00EB272B" w:rsidRDefault="00EB272B" w:rsidP="00174C42">
      <w:pPr>
        <w:pStyle w:val="Prrafodelista"/>
        <w:numPr>
          <w:ilvl w:val="2"/>
          <w:numId w:val="3"/>
        </w:numPr>
      </w:pPr>
      <w:r>
        <w:t>Uso avanzado de router.js</w:t>
      </w:r>
    </w:p>
    <w:p w14:paraId="6D8549D6" w14:textId="52423A5F" w:rsidR="00EB272B" w:rsidRDefault="00EB272B" w:rsidP="00174C42">
      <w:pPr>
        <w:pStyle w:val="Prrafodelista"/>
        <w:numPr>
          <w:ilvl w:val="2"/>
          <w:numId w:val="3"/>
        </w:numPr>
      </w:pPr>
      <w:r>
        <w:lastRenderedPageBreak/>
        <w:t>Integramos seguridad por role</w:t>
      </w:r>
    </w:p>
    <w:p w14:paraId="4DE26F5A" w14:textId="77777777" w:rsidR="00E15960" w:rsidRDefault="00E15960" w:rsidP="00174C42">
      <w:pPr>
        <w:pStyle w:val="Prrafodelista"/>
        <w:numPr>
          <w:ilvl w:val="0"/>
          <w:numId w:val="3"/>
        </w:numPr>
      </w:pPr>
      <w:r>
        <w:t>Uso de GIT</w:t>
      </w:r>
    </w:p>
    <w:p w14:paraId="02D6B35B" w14:textId="50078B67" w:rsidR="00E15960" w:rsidRDefault="00E15960" w:rsidP="00174C42">
      <w:pPr>
        <w:pStyle w:val="Prrafodelista"/>
        <w:numPr>
          <w:ilvl w:val="1"/>
          <w:numId w:val="3"/>
        </w:numPr>
      </w:pPr>
      <w:r>
        <w:t xml:space="preserve">Rama personal cada alumno: </w:t>
      </w:r>
      <w:r w:rsidR="00A54831">
        <w:t>reserva</w:t>
      </w:r>
      <w:r>
        <w:t>-</w:t>
      </w:r>
      <w:proofErr w:type="spellStart"/>
      <w:r>
        <w:t>nombrealumno</w:t>
      </w:r>
      <w:proofErr w:type="spellEnd"/>
    </w:p>
    <w:p w14:paraId="00FF2AD7" w14:textId="77777777" w:rsidR="001F196E" w:rsidRDefault="001F196E" w:rsidP="00440CA2"/>
    <w:sectPr w:rsidR="001F196E" w:rsidSect="00D828CC">
      <w:headerReference w:type="default" r:id="rId17"/>
      <w:footerReference w:type="default" r:id="rId18"/>
      <w:pgSz w:w="11906" w:h="16838" w:code="9"/>
      <w:pgMar w:top="1440" w:right="1077" w:bottom="1440" w:left="1077" w:header="709" w:footer="44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5C645" w14:textId="77777777" w:rsidR="00174C42" w:rsidRDefault="00174C42" w:rsidP="00DC7ED6">
      <w:r>
        <w:separator/>
      </w:r>
    </w:p>
    <w:p w14:paraId="3A14092D" w14:textId="77777777" w:rsidR="00174C42" w:rsidRDefault="00174C42" w:rsidP="00DC7ED6"/>
    <w:p w14:paraId="2DB0E176" w14:textId="77777777" w:rsidR="00174C42" w:rsidRDefault="00174C42" w:rsidP="00DC7ED6"/>
  </w:endnote>
  <w:endnote w:type="continuationSeparator" w:id="0">
    <w:p w14:paraId="4D7C3B54" w14:textId="77777777" w:rsidR="00174C42" w:rsidRDefault="00174C42" w:rsidP="00DC7ED6">
      <w:r>
        <w:continuationSeparator/>
      </w:r>
    </w:p>
    <w:p w14:paraId="31FCE93F" w14:textId="77777777" w:rsidR="00174C42" w:rsidRDefault="00174C42" w:rsidP="00DC7ED6"/>
    <w:p w14:paraId="4E8CE6A9" w14:textId="77777777" w:rsidR="00174C42" w:rsidRDefault="00174C42" w:rsidP="00DC7ED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o">
    <w:altName w:val="Segoe UI"/>
    <w:charset w:val="00"/>
    <w:family w:val="swiss"/>
    <w:pitch w:val="variable"/>
    <w:sig w:usb0="E10002FF" w:usb1="5000ECF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 Neue Medium">
    <w:altName w:val="Arial"/>
    <w:charset w:val="4D"/>
    <w:family w:val="swiss"/>
    <w:pitch w:val="variable"/>
    <w:sig w:usb0="A00002FF" w:usb1="5000205B" w:usb2="00000002" w:usb3="00000000" w:csb0="0000009B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Helvetica Neue Light">
    <w:altName w:val="Times New Roman"/>
    <w:charset w:val="00"/>
    <w:family w:val="auto"/>
    <w:pitch w:val="variable"/>
    <w:sig w:usb0="A00002FF" w:usb1="5000205B" w:usb2="00000002" w:usb3="00000000" w:csb0="00000007" w:csb1="00000000"/>
  </w:font>
  <w:font w:name="Menlo">
    <w:altName w:val="Arial"/>
    <w:charset w:val="00"/>
    <w:family w:val="modern"/>
    <w:pitch w:val="fixed"/>
    <w:sig w:usb0="E60022FF" w:usb1="D200F9FB" w:usb2="02000028" w:usb3="00000000" w:csb0="000001DF" w:csb1="00000000"/>
  </w:font>
  <w:font w:name="Lucida Grande">
    <w:altName w:val="Arial"/>
    <w:charset w:val="00"/>
    <w:family w:val="swiss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0BDC7" w14:textId="480ACF95" w:rsidR="00867011" w:rsidRPr="00CB1405" w:rsidRDefault="00867011" w:rsidP="00082536">
    <w:pPr>
      <w:pStyle w:val="Autoraynmerodepgina"/>
      <w:jc w:val="right"/>
    </w:pPr>
    <w:r w:rsidRPr="00CB1405">
      <w:fldChar w:fldCharType="begin"/>
    </w:r>
    <w:r w:rsidRPr="00CB1405">
      <w:instrText>PAGE   \* MERGEFORMAT</w:instrText>
    </w:r>
    <w:r w:rsidRPr="00CB1405">
      <w:fldChar w:fldCharType="separate"/>
    </w:r>
    <w:r w:rsidR="00CA3E2F">
      <w:rPr>
        <w:noProof/>
      </w:rPr>
      <w:t>2</w:t>
    </w:r>
    <w:r w:rsidRPr="00CB1405">
      <w:fldChar w:fldCharType="end"/>
    </w:r>
  </w:p>
  <w:p w14:paraId="26EA9C50" w14:textId="77777777" w:rsidR="00DC4DDC" w:rsidRDefault="00DC4DDC" w:rsidP="00DC7ED6"/>
  <w:p w14:paraId="0D0AE4D9" w14:textId="77777777" w:rsidR="00D17E89" w:rsidRDefault="00D17E89" w:rsidP="00DC7ED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7BEC1" w14:textId="77777777" w:rsidR="00174C42" w:rsidRDefault="00174C42" w:rsidP="00DC7ED6">
      <w:r>
        <w:separator/>
      </w:r>
    </w:p>
    <w:p w14:paraId="517DCB21" w14:textId="77777777" w:rsidR="00174C42" w:rsidRDefault="00174C42" w:rsidP="00DC7ED6"/>
    <w:p w14:paraId="61E682BC" w14:textId="77777777" w:rsidR="00174C42" w:rsidRDefault="00174C42" w:rsidP="00DC7ED6"/>
  </w:footnote>
  <w:footnote w:type="continuationSeparator" w:id="0">
    <w:p w14:paraId="1ACD6523" w14:textId="77777777" w:rsidR="00174C42" w:rsidRDefault="00174C42" w:rsidP="00DC7ED6">
      <w:r>
        <w:continuationSeparator/>
      </w:r>
    </w:p>
    <w:p w14:paraId="54ADBBD7" w14:textId="77777777" w:rsidR="00174C42" w:rsidRDefault="00174C42" w:rsidP="00DC7ED6"/>
    <w:p w14:paraId="280C15ED" w14:textId="77777777" w:rsidR="00174C42" w:rsidRDefault="00174C42" w:rsidP="00DC7ED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EC493" w14:textId="7AB1CCAD" w:rsidR="00D17E89" w:rsidRDefault="00CA13AB" w:rsidP="00DC7ED6">
    <w:pPr>
      <w:pStyle w:val="Encabezado"/>
    </w:pPr>
    <w:r>
      <w:t>Ejercicio curso</w:t>
    </w:r>
    <w:r w:rsidR="00B20ED6" w:rsidRPr="00B20ED6">
      <w:t xml:space="preserve"> </w:t>
    </w:r>
    <w:r w:rsidR="00455F5A">
      <w:t>–</w:t>
    </w:r>
    <w:r w:rsidR="00B20ED6" w:rsidRPr="00B20ED6">
      <w:t xml:space="preserve"> </w:t>
    </w:r>
    <w:r>
      <w:t>Oracle, Vue.js, .NET Core, accesibilidad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D3456"/>
    <w:multiLevelType w:val="multilevel"/>
    <w:tmpl w:val="EE8C2016"/>
    <w:lvl w:ilvl="0">
      <w:start w:val="1"/>
      <w:numFmt w:val="decimal"/>
      <w:lvlText w:val="%1."/>
      <w:lvlJc w:val="left"/>
      <w:pPr>
        <w:tabs>
          <w:tab w:val="num" w:pos="227"/>
        </w:tabs>
        <w:ind w:left="227" w:firstLine="0"/>
      </w:pPr>
      <w:rPr>
        <w:rFonts w:hint="default"/>
      </w:rPr>
    </w:lvl>
    <w:lvl w:ilvl="1">
      <w:start w:val="1"/>
      <w:numFmt w:val="decimal"/>
      <w:pStyle w:val="Prrafodelista"/>
      <w:lvlText w:val="%1.%2."/>
      <w:lvlJc w:val="left"/>
      <w:pPr>
        <w:tabs>
          <w:tab w:val="num" w:pos="397"/>
        </w:tabs>
        <w:ind w:left="397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6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642B044C"/>
    <w:multiLevelType w:val="hybridMultilevel"/>
    <w:tmpl w:val="B9AC8D52"/>
    <w:lvl w:ilvl="0" w:tplc="F186481C">
      <w:numFmt w:val="bullet"/>
      <w:lvlText w:val=""/>
      <w:lvlJc w:val="left"/>
      <w:pPr>
        <w:ind w:left="720" w:hanging="360"/>
      </w:pPr>
      <w:rPr>
        <w:rFonts w:ascii="Symbol" w:eastAsiaTheme="minorEastAsia" w:hAnsi="Symbol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4F04EA"/>
    <w:multiLevelType w:val="hybridMultilevel"/>
    <w:tmpl w:val="02664602"/>
    <w:lvl w:ilvl="0" w:tplc="17404DA6">
      <w:start w:val="1"/>
      <w:numFmt w:val="decimal"/>
      <w:pStyle w:val="Cdigofuente"/>
      <w:lvlText w:val="%1"/>
      <w:lvlJc w:val="left"/>
      <w:pPr>
        <w:ind w:left="927" w:hanging="360"/>
      </w:pPr>
      <w:rPr>
        <w:rFonts w:hint="default"/>
        <w:sz w:val="16"/>
      </w:rPr>
    </w:lvl>
    <w:lvl w:ilvl="1" w:tplc="0C0A0019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214316834">
    <w:abstractNumId w:val="2"/>
  </w:num>
  <w:num w:numId="2" w16cid:durableId="1568610099">
    <w:abstractNumId w:val="0"/>
  </w:num>
  <w:num w:numId="3" w16cid:durableId="1317881296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attachedTemplate r:id="rId1"/>
  <w:defaultTabStop w:val="17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AFF"/>
    <w:rsid w:val="000019ED"/>
    <w:rsid w:val="00002428"/>
    <w:rsid w:val="00002AEF"/>
    <w:rsid w:val="00002C81"/>
    <w:rsid w:val="00003527"/>
    <w:rsid w:val="00005C3D"/>
    <w:rsid w:val="000078C1"/>
    <w:rsid w:val="000101C6"/>
    <w:rsid w:val="00010C2E"/>
    <w:rsid w:val="00016396"/>
    <w:rsid w:val="00021763"/>
    <w:rsid w:val="000218AF"/>
    <w:rsid w:val="00023C5B"/>
    <w:rsid w:val="00024436"/>
    <w:rsid w:val="000276D4"/>
    <w:rsid w:val="00030369"/>
    <w:rsid w:val="00031E56"/>
    <w:rsid w:val="000326D7"/>
    <w:rsid w:val="00033AA7"/>
    <w:rsid w:val="00034416"/>
    <w:rsid w:val="00034A53"/>
    <w:rsid w:val="00037D68"/>
    <w:rsid w:val="00040F91"/>
    <w:rsid w:val="00041063"/>
    <w:rsid w:val="00041DD5"/>
    <w:rsid w:val="000442CD"/>
    <w:rsid w:val="000447D5"/>
    <w:rsid w:val="0004653E"/>
    <w:rsid w:val="00051277"/>
    <w:rsid w:val="00051A00"/>
    <w:rsid w:val="00052299"/>
    <w:rsid w:val="00052D4C"/>
    <w:rsid w:val="00053116"/>
    <w:rsid w:val="00054745"/>
    <w:rsid w:val="00060E43"/>
    <w:rsid w:val="00061205"/>
    <w:rsid w:val="0006201F"/>
    <w:rsid w:val="000673EF"/>
    <w:rsid w:val="00070C73"/>
    <w:rsid w:val="00070D81"/>
    <w:rsid w:val="000714CD"/>
    <w:rsid w:val="00071516"/>
    <w:rsid w:val="00071FE4"/>
    <w:rsid w:val="00073D5A"/>
    <w:rsid w:val="0008093A"/>
    <w:rsid w:val="00082093"/>
    <w:rsid w:val="00082536"/>
    <w:rsid w:val="00083061"/>
    <w:rsid w:val="00085098"/>
    <w:rsid w:val="00085657"/>
    <w:rsid w:val="0009073A"/>
    <w:rsid w:val="00090A35"/>
    <w:rsid w:val="00090BFC"/>
    <w:rsid w:val="000923B5"/>
    <w:rsid w:val="00093333"/>
    <w:rsid w:val="00093498"/>
    <w:rsid w:val="00093D0F"/>
    <w:rsid w:val="0009426A"/>
    <w:rsid w:val="000952D2"/>
    <w:rsid w:val="00095443"/>
    <w:rsid w:val="0009633C"/>
    <w:rsid w:val="000970F2"/>
    <w:rsid w:val="000A113E"/>
    <w:rsid w:val="000A18E2"/>
    <w:rsid w:val="000A2EE1"/>
    <w:rsid w:val="000A3D84"/>
    <w:rsid w:val="000A4B80"/>
    <w:rsid w:val="000A6888"/>
    <w:rsid w:val="000B0BBE"/>
    <w:rsid w:val="000B0F03"/>
    <w:rsid w:val="000B4CA4"/>
    <w:rsid w:val="000B56B3"/>
    <w:rsid w:val="000B5C02"/>
    <w:rsid w:val="000C03BD"/>
    <w:rsid w:val="000C04BB"/>
    <w:rsid w:val="000C390B"/>
    <w:rsid w:val="000C40B7"/>
    <w:rsid w:val="000C4850"/>
    <w:rsid w:val="000C4A00"/>
    <w:rsid w:val="000C4BEE"/>
    <w:rsid w:val="000C6A47"/>
    <w:rsid w:val="000C6E1E"/>
    <w:rsid w:val="000D0BA8"/>
    <w:rsid w:val="000D12B5"/>
    <w:rsid w:val="000D1FBA"/>
    <w:rsid w:val="000D3159"/>
    <w:rsid w:val="000D427A"/>
    <w:rsid w:val="000D4801"/>
    <w:rsid w:val="000D5788"/>
    <w:rsid w:val="000D6322"/>
    <w:rsid w:val="000D63B5"/>
    <w:rsid w:val="000D7BB9"/>
    <w:rsid w:val="000E1A56"/>
    <w:rsid w:val="000E2161"/>
    <w:rsid w:val="000E2CAD"/>
    <w:rsid w:val="000E4A09"/>
    <w:rsid w:val="000E4C39"/>
    <w:rsid w:val="000E6C17"/>
    <w:rsid w:val="000E6E1A"/>
    <w:rsid w:val="000E701E"/>
    <w:rsid w:val="000E7E82"/>
    <w:rsid w:val="000F0B5E"/>
    <w:rsid w:val="000F0F92"/>
    <w:rsid w:val="000F1A85"/>
    <w:rsid w:val="000F1C16"/>
    <w:rsid w:val="000F3C4C"/>
    <w:rsid w:val="000F4E52"/>
    <w:rsid w:val="000F7620"/>
    <w:rsid w:val="00100983"/>
    <w:rsid w:val="00104166"/>
    <w:rsid w:val="00104BB0"/>
    <w:rsid w:val="00104EFC"/>
    <w:rsid w:val="0010553D"/>
    <w:rsid w:val="00106812"/>
    <w:rsid w:val="00112052"/>
    <w:rsid w:val="001122C7"/>
    <w:rsid w:val="00112D12"/>
    <w:rsid w:val="0011303A"/>
    <w:rsid w:val="00116FD6"/>
    <w:rsid w:val="0011716A"/>
    <w:rsid w:val="00120176"/>
    <w:rsid w:val="001215F6"/>
    <w:rsid w:val="00122323"/>
    <w:rsid w:val="001224AB"/>
    <w:rsid w:val="0012274C"/>
    <w:rsid w:val="00124A65"/>
    <w:rsid w:val="001250AD"/>
    <w:rsid w:val="0012535A"/>
    <w:rsid w:val="001256F1"/>
    <w:rsid w:val="0012641A"/>
    <w:rsid w:val="001270AD"/>
    <w:rsid w:val="001270F2"/>
    <w:rsid w:val="00127866"/>
    <w:rsid w:val="001300B6"/>
    <w:rsid w:val="00131516"/>
    <w:rsid w:val="00133043"/>
    <w:rsid w:val="00134683"/>
    <w:rsid w:val="001361EE"/>
    <w:rsid w:val="00140C4C"/>
    <w:rsid w:val="001427C7"/>
    <w:rsid w:val="00143F11"/>
    <w:rsid w:val="001469F9"/>
    <w:rsid w:val="00151EDC"/>
    <w:rsid w:val="001529C9"/>
    <w:rsid w:val="00153360"/>
    <w:rsid w:val="00154A0E"/>
    <w:rsid w:val="0015519F"/>
    <w:rsid w:val="00155249"/>
    <w:rsid w:val="00156D27"/>
    <w:rsid w:val="00160523"/>
    <w:rsid w:val="00163BC2"/>
    <w:rsid w:val="00163DCB"/>
    <w:rsid w:val="001651D5"/>
    <w:rsid w:val="0016665A"/>
    <w:rsid w:val="001679AF"/>
    <w:rsid w:val="001701EE"/>
    <w:rsid w:val="001704BB"/>
    <w:rsid w:val="001707F1"/>
    <w:rsid w:val="001715B6"/>
    <w:rsid w:val="00172F91"/>
    <w:rsid w:val="00174C42"/>
    <w:rsid w:val="0017575C"/>
    <w:rsid w:val="00175B87"/>
    <w:rsid w:val="0017791D"/>
    <w:rsid w:val="00181508"/>
    <w:rsid w:val="00181E67"/>
    <w:rsid w:val="00183873"/>
    <w:rsid w:val="00183A2B"/>
    <w:rsid w:val="001847AA"/>
    <w:rsid w:val="00184F16"/>
    <w:rsid w:val="00185CB5"/>
    <w:rsid w:val="001871A7"/>
    <w:rsid w:val="001873DA"/>
    <w:rsid w:val="00191D65"/>
    <w:rsid w:val="00195A32"/>
    <w:rsid w:val="00196390"/>
    <w:rsid w:val="00196D89"/>
    <w:rsid w:val="001977F1"/>
    <w:rsid w:val="001A0311"/>
    <w:rsid w:val="001A38E5"/>
    <w:rsid w:val="001A4BFA"/>
    <w:rsid w:val="001A4DCA"/>
    <w:rsid w:val="001A4DE7"/>
    <w:rsid w:val="001A5C9F"/>
    <w:rsid w:val="001A67F8"/>
    <w:rsid w:val="001A696F"/>
    <w:rsid w:val="001A6CA0"/>
    <w:rsid w:val="001A714E"/>
    <w:rsid w:val="001B0488"/>
    <w:rsid w:val="001B05C0"/>
    <w:rsid w:val="001B17A8"/>
    <w:rsid w:val="001B4A98"/>
    <w:rsid w:val="001B5909"/>
    <w:rsid w:val="001B5D01"/>
    <w:rsid w:val="001B7455"/>
    <w:rsid w:val="001C1219"/>
    <w:rsid w:val="001C16B9"/>
    <w:rsid w:val="001C5763"/>
    <w:rsid w:val="001C5E0C"/>
    <w:rsid w:val="001C7449"/>
    <w:rsid w:val="001C7ED0"/>
    <w:rsid w:val="001D05A9"/>
    <w:rsid w:val="001D0B3B"/>
    <w:rsid w:val="001D213B"/>
    <w:rsid w:val="001D2F60"/>
    <w:rsid w:val="001D6851"/>
    <w:rsid w:val="001E275F"/>
    <w:rsid w:val="001E5A00"/>
    <w:rsid w:val="001E63F0"/>
    <w:rsid w:val="001E63F2"/>
    <w:rsid w:val="001F196E"/>
    <w:rsid w:val="001F1D13"/>
    <w:rsid w:val="001F3699"/>
    <w:rsid w:val="001F3FAF"/>
    <w:rsid w:val="0020011E"/>
    <w:rsid w:val="002002D7"/>
    <w:rsid w:val="00203510"/>
    <w:rsid w:val="00205B54"/>
    <w:rsid w:val="00206D43"/>
    <w:rsid w:val="0021115B"/>
    <w:rsid w:val="00212005"/>
    <w:rsid w:val="00215F49"/>
    <w:rsid w:val="002205B2"/>
    <w:rsid w:val="00220E09"/>
    <w:rsid w:val="0022134C"/>
    <w:rsid w:val="002215D8"/>
    <w:rsid w:val="00221F15"/>
    <w:rsid w:val="00223461"/>
    <w:rsid w:val="002248F1"/>
    <w:rsid w:val="002253AA"/>
    <w:rsid w:val="0022599E"/>
    <w:rsid w:val="00227627"/>
    <w:rsid w:val="002279CD"/>
    <w:rsid w:val="00230F93"/>
    <w:rsid w:val="00232507"/>
    <w:rsid w:val="00234169"/>
    <w:rsid w:val="00234863"/>
    <w:rsid w:val="00235800"/>
    <w:rsid w:val="00240C89"/>
    <w:rsid w:val="0024276F"/>
    <w:rsid w:val="00242AFC"/>
    <w:rsid w:val="00243E3B"/>
    <w:rsid w:val="00245F5A"/>
    <w:rsid w:val="00251E89"/>
    <w:rsid w:val="00252D2F"/>
    <w:rsid w:val="00253778"/>
    <w:rsid w:val="00254463"/>
    <w:rsid w:val="0025596B"/>
    <w:rsid w:val="00260A04"/>
    <w:rsid w:val="00260CB3"/>
    <w:rsid w:val="00260DFE"/>
    <w:rsid w:val="00262600"/>
    <w:rsid w:val="00263EA1"/>
    <w:rsid w:val="00264082"/>
    <w:rsid w:val="00265AFE"/>
    <w:rsid w:val="00266C49"/>
    <w:rsid w:val="00267B82"/>
    <w:rsid w:val="0027097E"/>
    <w:rsid w:val="00272586"/>
    <w:rsid w:val="00272E09"/>
    <w:rsid w:val="00274532"/>
    <w:rsid w:val="00274DE2"/>
    <w:rsid w:val="00282740"/>
    <w:rsid w:val="00283531"/>
    <w:rsid w:val="00283C29"/>
    <w:rsid w:val="00283EBE"/>
    <w:rsid w:val="00284610"/>
    <w:rsid w:val="00284877"/>
    <w:rsid w:val="00287A3D"/>
    <w:rsid w:val="00287FA4"/>
    <w:rsid w:val="00290840"/>
    <w:rsid w:val="00292DAD"/>
    <w:rsid w:val="00293BD6"/>
    <w:rsid w:val="00294DDD"/>
    <w:rsid w:val="00296797"/>
    <w:rsid w:val="00297F7D"/>
    <w:rsid w:val="002A1359"/>
    <w:rsid w:val="002A1B69"/>
    <w:rsid w:val="002A2E3A"/>
    <w:rsid w:val="002A3149"/>
    <w:rsid w:val="002A31E7"/>
    <w:rsid w:val="002A4909"/>
    <w:rsid w:val="002A5230"/>
    <w:rsid w:val="002A68B7"/>
    <w:rsid w:val="002B1247"/>
    <w:rsid w:val="002B2AF0"/>
    <w:rsid w:val="002B3C7A"/>
    <w:rsid w:val="002B74DE"/>
    <w:rsid w:val="002B7A7C"/>
    <w:rsid w:val="002C0BDE"/>
    <w:rsid w:val="002C0CD4"/>
    <w:rsid w:val="002C18F7"/>
    <w:rsid w:val="002C219F"/>
    <w:rsid w:val="002C586E"/>
    <w:rsid w:val="002C5F34"/>
    <w:rsid w:val="002C6EF0"/>
    <w:rsid w:val="002D05AF"/>
    <w:rsid w:val="002D1B1E"/>
    <w:rsid w:val="002D2389"/>
    <w:rsid w:val="002D26F7"/>
    <w:rsid w:val="002D2778"/>
    <w:rsid w:val="002D2C0F"/>
    <w:rsid w:val="002D2D50"/>
    <w:rsid w:val="002D31A7"/>
    <w:rsid w:val="002D3F6F"/>
    <w:rsid w:val="002D4D67"/>
    <w:rsid w:val="002D6B6A"/>
    <w:rsid w:val="002E1F3B"/>
    <w:rsid w:val="002E27DA"/>
    <w:rsid w:val="002E2B0B"/>
    <w:rsid w:val="002E706A"/>
    <w:rsid w:val="002F007D"/>
    <w:rsid w:val="002F01D2"/>
    <w:rsid w:val="002F0B15"/>
    <w:rsid w:val="002F0B77"/>
    <w:rsid w:val="002F1102"/>
    <w:rsid w:val="002F1514"/>
    <w:rsid w:val="002F20CC"/>
    <w:rsid w:val="002F393D"/>
    <w:rsid w:val="002F4EAB"/>
    <w:rsid w:val="00304BCA"/>
    <w:rsid w:val="00305C73"/>
    <w:rsid w:val="003072BE"/>
    <w:rsid w:val="003114C5"/>
    <w:rsid w:val="003123ED"/>
    <w:rsid w:val="00312A84"/>
    <w:rsid w:val="0031343A"/>
    <w:rsid w:val="00320771"/>
    <w:rsid w:val="00321066"/>
    <w:rsid w:val="003233BC"/>
    <w:rsid w:val="00324D85"/>
    <w:rsid w:val="003261D2"/>
    <w:rsid w:val="0032646E"/>
    <w:rsid w:val="003265BA"/>
    <w:rsid w:val="003303B8"/>
    <w:rsid w:val="00331B21"/>
    <w:rsid w:val="003369F9"/>
    <w:rsid w:val="00341B1E"/>
    <w:rsid w:val="00342026"/>
    <w:rsid w:val="0034249A"/>
    <w:rsid w:val="003428C7"/>
    <w:rsid w:val="00342E4E"/>
    <w:rsid w:val="00343026"/>
    <w:rsid w:val="003447E7"/>
    <w:rsid w:val="00350F52"/>
    <w:rsid w:val="00351CF4"/>
    <w:rsid w:val="00353FC0"/>
    <w:rsid w:val="003543ED"/>
    <w:rsid w:val="003578FE"/>
    <w:rsid w:val="0036144E"/>
    <w:rsid w:val="003615DA"/>
    <w:rsid w:val="0036199E"/>
    <w:rsid w:val="00362C90"/>
    <w:rsid w:val="00363732"/>
    <w:rsid w:val="00363A90"/>
    <w:rsid w:val="00363E29"/>
    <w:rsid w:val="003707B8"/>
    <w:rsid w:val="003716F5"/>
    <w:rsid w:val="00374EF0"/>
    <w:rsid w:val="00374FF0"/>
    <w:rsid w:val="00376195"/>
    <w:rsid w:val="003763A4"/>
    <w:rsid w:val="003769DD"/>
    <w:rsid w:val="00376B08"/>
    <w:rsid w:val="003771D5"/>
    <w:rsid w:val="00377B3E"/>
    <w:rsid w:val="00382525"/>
    <w:rsid w:val="003825AC"/>
    <w:rsid w:val="00384155"/>
    <w:rsid w:val="003843A0"/>
    <w:rsid w:val="00390A8F"/>
    <w:rsid w:val="003914B2"/>
    <w:rsid w:val="00391EE3"/>
    <w:rsid w:val="00392C47"/>
    <w:rsid w:val="003933AE"/>
    <w:rsid w:val="003939AE"/>
    <w:rsid w:val="00397748"/>
    <w:rsid w:val="00397B4B"/>
    <w:rsid w:val="003A1107"/>
    <w:rsid w:val="003A158A"/>
    <w:rsid w:val="003A2889"/>
    <w:rsid w:val="003A55C6"/>
    <w:rsid w:val="003A5A5C"/>
    <w:rsid w:val="003A5D06"/>
    <w:rsid w:val="003A7454"/>
    <w:rsid w:val="003B466D"/>
    <w:rsid w:val="003B51A2"/>
    <w:rsid w:val="003B5978"/>
    <w:rsid w:val="003B7315"/>
    <w:rsid w:val="003B7B8A"/>
    <w:rsid w:val="003C2972"/>
    <w:rsid w:val="003C2EEA"/>
    <w:rsid w:val="003C3EFC"/>
    <w:rsid w:val="003C426D"/>
    <w:rsid w:val="003C4A02"/>
    <w:rsid w:val="003C4B20"/>
    <w:rsid w:val="003C66DC"/>
    <w:rsid w:val="003C6A1E"/>
    <w:rsid w:val="003D3723"/>
    <w:rsid w:val="003D4109"/>
    <w:rsid w:val="003D4793"/>
    <w:rsid w:val="003D7BFD"/>
    <w:rsid w:val="003D7DA6"/>
    <w:rsid w:val="003E01D2"/>
    <w:rsid w:val="003E0411"/>
    <w:rsid w:val="003E0EB3"/>
    <w:rsid w:val="003E4107"/>
    <w:rsid w:val="003E7A50"/>
    <w:rsid w:val="003E7E96"/>
    <w:rsid w:val="003F07FF"/>
    <w:rsid w:val="003F0840"/>
    <w:rsid w:val="003F0D62"/>
    <w:rsid w:val="003F1492"/>
    <w:rsid w:val="003F14A7"/>
    <w:rsid w:val="003F1B5E"/>
    <w:rsid w:val="003F23E9"/>
    <w:rsid w:val="003F4CFA"/>
    <w:rsid w:val="003F59D0"/>
    <w:rsid w:val="003F5A38"/>
    <w:rsid w:val="003F6204"/>
    <w:rsid w:val="00400324"/>
    <w:rsid w:val="004027CE"/>
    <w:rsid w:val="004039E0"/>
    <w:rsid w:val="00403D8F"/>
    <w:rsid w:val="0040531B"/>
    <w:rsid w:val="00405AA7"/>
    <w:rsid w:val="00406597"/>
    <w:rsid w:val="004140E0"/>
    <w:rsid w:val="0041527B"/>
    <w:rsid w:val="00415905"/>
    <w:rsid w:val="00415C44"/>
    <w:rsid w:val="004168FA"/>
    <w:rsid w:val="00417245"/>
    <w:rsid w:val="00417E78"/>
    <w:rsid w:val="00421559"/>
    <w:rsid w:val="00423A93"/>
    <w:rsid w:val="00423B6F"/>
    <w:rsid w:val="0042450F"/>
    <w:rsid w:val="004267DA"/>
    <w:rsid w:val="004300E7"/>
    <w:rsid w:val="004305C8"/>
    <w:rsid w:val="004311A7"/>
    <w:rsid w:val="0043289D"/>
    <w:rsid w:val="00433984"/>
    <w:rsid w:val="00433991"/>
    <w:rsid w:val="00433C38"/>
    <w:rsid w:val="00436964"/>
    <w:rsid w:val="00436C7D"/>
    <w:rsid w:val="00437B16"/>
    <w:rsid w:val="00440CA2"/>
    <w:rsid w:val="00441F19"/>
    <w:rsid w:val="00442CED"/>
    <w:rsid w:val="0044446A"/>
    <w:rsid w:val="00444E88"/>
    <w:rsid w:val="00451337"/>
    <w:rsid w:val="00451402"/>
    <w:rsid w:val="00455469"/>
    <w:rsid w:val="00455951"/>
    <w:rsid w:val="00455F5A"/>
    <w:rsid w:val="0046470D"/>
    <w:rsid w:val="00467682"/>
    <w:rsid w:val="00470B8C"/>
    <w:rsid w:val="00471542"/>
    <w:rsid w:val="00471A62"/>
    <w:rsid w:val="00472852"/>
    <w:rsid w:val="00474E5E"/>
    <w:rsid w:val="004757BF"/>
    <w:rsid w:val="00475A89"/>
    <w:rsid w:val="00476A6C"/>
    <w:rsid w:val="00483DB0"/>
    <w:rsid w:val="004849C6"/>
    <w:rsid w:val="0048603B"/>
    <w:rsid w:val="00486777"/>
    <w:rsid w:val="00487807"/>
    <w:rsid w:val="00490724"/>
    <w:rsid w:val="00491017"/>
    <w:rsid w:val="0049336F"/>
    <w:rsid w:val="00494591"/>
    <w:rsid w:val="0049561A"/>
    <w:rsid w:val="00496E6F"/>
    <w:rsid w:val="0049730E"/>
    <w:rsid w:val="004A1332"/>
    <w:rsid w:val="004A1590"/>
    <w:rsid w:val="004A665D"/>
    <w:rsid w:val="004A6AE3"/>
    <w:rsid w:val="004A7B4C"/>
    <w:rsid w:val="004B02B2"/>
    <w:rsid w:val="004B1484"/>
    <w:rsid w:val="004B1FD7"/>
    <w:rsid w:val="004B2B39"/>
    <w:rsid w:val="004B2CD8"/>
    <w:rsid w:val="004B7DCD"/>
    <w:rsid w:val="004C087B"/>
    <w:rsid w:val="004C092F"/>
    <w:rsid w:val="004C1EAF"/>
    <w:rsid w:val="004C3D13"/>
    <w:rsid w:val="004C3D87"/>
    <w:rsid w:val="004C3FF1"/>
    <w:rsid w:val="004C4480"/>
    <w:rsid w:val="004C50C4"/>
    <w:rsid w:val="004C53E4"/>
    <w:rsid w:val="004C71DC"/>
    <w:rsid w:val="004D0012"/>
    <w:rsid w:val="004D34BB"/>
    <w:rsid w:val="004D3AE9"/>
    <w:rsid w:val="004D4840"/>
    <w:rsid w:val="004D4E46"/>
    <w:rsid w:val="004D50F8"/>
    <w:rsid w:val="004D5E4C"/>
    <w:rsid w:val="004D629B"/>
    <w:rsid w:val="004E3F95"/>
    <w:rsid w:val="004E556B"/>
    <w:rsid w:val="004E59DC"/>
    <w:rsid w:val="004E5B2C"/>
    <w:rsid w:val="004E655A"/>
    <w:rsid w:val="004E74A6"/>
    <w:rsid w:val="004E7B1C"/>
    <w:rsid w:val="004F113F"/>
    <w:rsid w:val="004F12EE"/>
    <w:rsid w:val="004F1DCC"/>
    <w:rsid w:val="004F50D4"/>
    <w:rsid w:val="004F770D"/>
    <w:rsid w:val="00500C7A"/>
    <w:rsid w:val="0050261A"/>
    <w:rsid w:val="005044CF"/>
    <w:rsid w:val="00504C82"/>
    <w:rsid w:val="00506492"/>
    <w:rsid w:val="00507C7F"/>
    <w:rsid w:val="00510813"/>
    <w:rsid w:val="005110B2"/>
    <w:rsid w:val="005116A0"/>
    <w:rsid w:val="00512B30"/>
    <w:rsid w:val="0051334D"/>
    <w:rsid w:val="00514A60"/>
    <w:rsid w:val="00515163"/>
    <w:rsid w:val="0051645A"/>
    <w:rsid w:val="00517D75"/>
    <w:rsid w:val="00521223"/>
    <w:rsid w:val="005270BD"/>
    <w:rsid w:val="00527433"/>
    <w:rsid w:val="0053164D"/>
    <w:rsid w:val="00534935"/>
    <w:rsid w:val="00536F66"/>
    <w:rsid w:val="00537BD2"/>
    <w:rsid w:val="00540631"/>
    <w:rsid w:val="00541208"/>
    <w:rsid w:val="00542184"/>
    <w:rsid w:val="0054341A"/>
    <w:rsid w:val="005476BB"/>
    <w:rsid w:val="005522DF"/>
    <w:rsid w:val="005570F6"/>
    <w:rsid w:val="00557205"/>
    <w:rsid w:val="005577CA"/>
    <w:rsid w:val="00560BB3"/>
    <w:rsid w:val="00561244"/>
    <w:rsid w:val="005622FF"/>
    <w:rsid w:val="005624E7"/>
    <w:rsid w:val="00562C88"/>
    <w:rsid w:val="005636DC"/>
    <w:rsid w:val="00563752"/>
    <w:rsid w:val="005648AA"/>
    <w:rsid w:val="00564F27"/>
    <w:rsid w:val="00567FD9"/>
    <w:rsid w:val="00570225"/>
    <w:rsid w:val="005703C7"/>
    <w:rsid w:val="00570489"/>
    <w:rsid w:val="00571925"/>
    <w:rsid w:val="0057352D"/>
    <w:rsid w:val="00574CF2"/>
    <w:rsid w:val="005750C6"/>
    <w:rsid w:val="0057556F"/>
    <w:rsid w:val="005757FB"/>
    <w:rsid w:val="005766D8"/>
    <w:rsid w:val="0057743F"/>
    <w:rsid w:val="00577C9B"/>
    <w:rsid w:val="0058021C"/>
    <w:rsid w:val="00581384"/>
    <w:rsid w:val="00581C47"/>
    <w:rsid w:val="005822CB"/>
    <w:rsid w:val="00582827"/>
    <w:rsid w:val="00583DD6"/>
    <w:rsid w:val="00584738"/>
    <w:rsid w:val="005848F8"/>
    <w:rsid w:val="005851D1"/>
    <w:rsid w:val="005852AF"/>
    <w:rsid w:val="00586F2D"/>
    <w:rsid w:val="00590777"/>
    <w:rsid w:val="00590859"/>
    <w:rsid w:val="00593C3B"/>
    <w:rsid w:val="005952BE"/>
    <w:rsid w:val="00596F91"/>
    <w:rsid w:val="005A1182"/>
    <w:rsid w:val="005A1793"/>
    <w:rsid w:val="005A5BB8"/>
    <w:rsid w:val="005A6DDB"/>
    <w:rsid w:val="005A6F43"/>
    <w:rsid w:val="005A7DFF"/>
    <w:rsid w:val="005B058E"/>
    <w:rsid w:val="005B1BDB"/>
    <w:rsid w:val="005C0465"/>
    <w:rsid w:val="005C0E45"/>
    <w:rsid w:val="005C1A7B"/>
    <w:rsid w:val="005C1AC3"/>
    <w:rsid w:val="005C2489"/>
    <w:rsid w:val="005C4A8A"/>
    <w:rsid w:val="005C5509"/>
    <w:rsid w:val="005C55DA"/>
    <w:rsid w:val="005C5AC2"/>
    <w:rsid w:val="005C71E9"/>
    <w:rsid w:val="005D479D"/>
    <w:rsid w:val="005D489F"/>
    <w:rsid w:val="005D4DF1"/>
    <w:rsid w:val="005D68C2"/>
    <w:rsid w:val="005D6A69"/>
    <w:rsid w:val="005D6E1C"/>
    <w:rsid w:val="005D7DE4"/>
    <w:rsid w:val="005E117F"/>
    <w:rsid w:val="005E1587"/>
    <w:rsid w:val="005E7550"/>
    <w:rsid w:val="005E7D91"/>
    <w:rsid w:val="005F0508"/>
    <w:rsid w:val="005F12F1"/>
    <w:rsid w:val="005F294E"/>
    <w:rsid w:val="005F7DD6"/>
    <w:rsid w:val="00600F33"/>
    <w:rsid w:val="00602BB2"/>
    <w:rsid w:val="006047AC"/>
    <w:rsid w:val="0060489D"/>
    <w:rsid w:val="00604B45"/>
    <w:rsid w:val="00606A52"/>
    <w:rsid w:val="00606ACD"/>
    <w:rsid w:val="00606EAE"/>
    <w:rsid w:val="00607862"/>
    <w:rsid w:val="0061202C"/>
    <w:rsid w:val="00612462"/>
    <w:rsid w:val="006155EA"/>
    <w:rsid w:val="0062757E"/>
    <w:rsid w:val="00630152"/>
    <w:rsid w:val="00631A0C"/>
    <w:rsid w:val="00632DDB"/>
    <w:rsid w:val="00633152"/>
    <w:rsid w:val="00634ECD"/>
    <w:rsid w:val="006351CB"/>
    <w:rsid w:val="0064101F"/>
    <w:rsid w:val="00641F80"/>
    <w:rsid w:val="00643140"/>
    <w:rsid w:val="006433F7"/>
    <w:rsid w:val="00644407"/>
    <w:rsid w:val="00646E4F"/>
    <w:rsid w:val="00650A69"/>
    <w:rsid w:val="00652296"/>
    <w:rsid w:val="00652306"/>
    <w:rsid w:val="00653E15"/>
    <w:rsid w:val="00653E19"/>
    <w:rsid w:val="00656123"/>
    <w:rsid w:val="006602BA"/>
    <w:rsid w:val="006603EE"/>
    <w:rsid w:val="006621EA"/>
    <w:rsid w:val="006627C1"/>
    <w:rsid w:val="006701E5"/>
    <w:rsid w:val="0067278D"/>
    <w:rsid w:val="00672C5F"/>
    <w:rsid w:val="00673BC7"/>
    <w:rsid w:val="00681D94"/>
    <w:rsid w:val="00682298"/>
    <w:rsid w:val="006847D1"/>
    <w:rsid w:val="00687CCC"/>
    <w:rsid w:val="006907E0"/>
    <w:rsid w:val="00691F76"/>
    <w:rsid w:val="0069291F"/>
    <w:rsid w:val="006939D0"/>
    <w:rsid w:val="00693C59"/>
    <w:rsid w:val="006A0655"/>
    <w:rsid w:val="006A0F15"/>
    <w:rsid w:val="006A15B6"/>
    <w:rsid w:val="006A1F92"/>
    <w:rsid w:val="006A3159"/>
    <w:rsid w:val="006A51C5"/>
    <w:rsid w:val="006A5E36"/>
    <w:rsid w:val="006A6418"/>
    <w:rsid w:val="006A6738"/>
    <w:rsid w:val="006B0CAF"/>
    <w:rsid w:val="006B3AB7"/>
    <w:rsid w:val="006B4BAB"/>
    <w:rsid w:val="006B58DC"/>
    <w:rsid w:val="006B63BC"/>
    <w:rsid w:val="006B69A8"/>
    <w:rsid w:val="006B721F"/>
    <w:rsid w:val="006C033B"/>
    <w:rsid w:val="006C271B"/>
    <w:rsid w:val="006C2F15"/>
    <w:rsid w:val="006C2FBC"/>
    <w:rsid w:val="006C4577"/>
    <w:rsid w:val="006C4903"/>
    <w:rsid w:val="006C4B7F"/>
    <w:rsid w:val="006C5A70"/>
    <w:rsid w:val="006C7807"/>
    <w:rsid w:val="006D15EA"/>
    <w:rsid w:val="006D16FA"/>
    <w:rsid w:val="006D279A"/>
    <w:rsid w:val="006D30ED"/>
    <w:rsid w:val="006D4035"/>
    <w:rsid w:val="006D4785"/>
    <w:rsid w:val="006D48D6"/>
    <w:rsid w:val="006D5028"/>
    <w:rsid w:val="006D5540"/>
    <w:rsid w:val="006D5556"/>
    <w:rsid w:val="006E0510"/>
    <w:rsid w:val="006E06D7"/>
    <w:rsid w:val="006E08A3"/>
    <w:rsid w:val="006E0BA6"/>
    <w:rsid w:val="006E0C19"/>
    <w:rsid w:val="006E30A9"/>
    <w:rsid w:val="006E38B5"/>
    <w:rsid w:val="006E39F8"/>
    <w:rsid w:val="006E4029"/>
    <w:rsid w:val="006E4D3B"/>
    <w:rsid w:val="006F1C4E"/>
    <w:rsid w:val="006F1F69"/>
    <w:rsid w:val="006F302F"/>
    <w:rsid w:val="006F4274"/>
    <w:rsid w:val="006F774A"/>
    <w:rsid w:val="0070227A"/>
    <w:rsid w:val="0070337A"/>
    <w:rsid w:val="00703888"/>
    <w:rsid w:val="00703E48"/>
    <w:rsid w:val="00711334"/>
    <w:rsid w:val="00711667"/>
    <w:rsid w:val="00714232"/>
    <w:rsid w:val="007145A5"/>
    <w:rsid w:val="00714BCE"/>
    <w:rsid w:val="00715260"/>
    <w:rsid w:val="0071582C"/>
    <w:rsid w:val="007161E9"/>
    <w:rsid w:val="00717251"/>
    <w:rsid w:val="00720577"/>
    <w:rsid w:val="007251BF"/>
    <w:rsid w:val="007264E8"/>
    <w:rsid w:val="007273E6"/>
    <w:rsid w:val="007312FE"/>
    <w:rsid w:val="007324DE"/>
    <w:rsid w:val="00735D71"/>
    <w:rsid w:val="00735EBC"/>
    <w:rsid w:val="007360D7"/>
    <w:rsid w:val="007366AD"/>
    <w:rsid w:val="007412A8"/>
    <w:rsid w:val="00741658"/>
    <w:rsid w:val="00746722"/>
    <w:rsid w:val="007473DA"/>
    <w:rsid w:val="00751396"/>
    <w:rsid w:val="0075197C"/>
    <w:rsid w:val="00752E6E"/>
    <w:rsid w:val="00753ADD"/>
    <w:rsid w:val="0075481B"/>
    <w:rsid w:val="00757D73"/>
    <w:rsid w:val="007610D2"/>
    <w:rsid w:val="0076120C"/>
    <w:rsid w:val="007627D1"/>
    <w:rsid w:val="00762FFA"/>
    <w:rsid w:val="00764D75"/>
    <w:rsid w:val="00765194"/>
    <w:rsid w:val="00765ED5"/>
    <w:rsid w:val="00771614"/>
    <w:rsid w:val="007717F5"/>
    <w:rsid w:val="0077674E"/>
    <w:rsid w:val="00776B9E"/>
    <w:rsid w:val="00781D0E"/>
    <w:rsid w:val="00783519"/>
    <w:rsid w:val="00783BFF"/>
    <w:rsid w:val="00787506"/>
    <w:rsid w:val="007925E3"/>
    <w:rsid w:val="00793479"/>
    <w:rsid w:val="007946A7"/>
    <w:rsid w:val="00796FF7"/>
    <w:rsid w:val="00797408"/>
    <w:rsid w:val="00797ED2"/>
    <w:rsid w:val="00797FC0"/>
    <w:rsid w:val="007A21F4"/>
    <w:rsid w:val="007A2618"/>
    <w:rsid w:val="007A31FE"/>
    <w:rsid w:val="007A3B7E"/>
    <w:rsid w:val="007A3E6D"/>
    <w:rsid w:val="007A540A"/>
    <w:rsid w:val="007A5B0E"/>
    <w:rsid w:val="007A76EA"/>
    <w:rsid w:val="007B0C4C"/>
    <w:rsid w:val="007B3165"/>
    <w:rsid w:val="007B4717"/>
    <w:rsid w:val="007B49A7"/>
    <w:rsid w:val="007B4F25"/>
    <w:rsid w:val="007C2C74"/>
    <w:rsid w:val="007C314A"/>
    <w:rsid w:val="007C425D"/>
    <w:rsid w:val="007C5BF2"/>
    <w:rsid w:val="007D129C"/>
    <w:rsid w:val="007D16F8"/>
    <w:rsid w:val="007D1B8B"/>
    <w:rsid w:val="007D2B46"/>
    <w:rsid w:val="007D30C1"/>
    <w:rsid w:val="007D311A"/>
    <w:rsid w:val="007D578C"/>
    <w:rsid w:val="007D5BC0"/>
    <w:rsid w:val="007E012B"/>
    <w:rsid w:val="007E0F7C"/>
    <w:rsid w:val="007E2C89"/>
    <w:rsid w:val="007E2CFE"/>
    <w:rsid w:val="007E48C1"/>
    <w:rsid w:val="007E4917"/>
    <w:rsid w:val="007E5136"/>
    <w:rsid w:val="007E51D3"/>
    <w:rsid w:val="007E5E12"/>
    <w:rsid w:val="007E6B73"/>
    <w:rsid w:val="007E6E36"/>
    <w:rsid w:val="007F1989"/>
    <w:rsid w:val="007F3C41"/>
    <w:rsid w:val="007F635F"/>
    <w:rsid w:val="00801D01"/>
    <w:rsid w:val="00805E10"/>
    <w:rsid w:val="00811093"/>
    <w:rsid w:val="00811E84"/>
    <w:rsid w:val="00812717"/>
    <w:rsid w:val="008170D1"/>
    <w:rsid w:val="00820468"/>
    <w:rsid w:val="0082205D"/>
    <w:rsid w:val="00822389"/>
    <w:rsid w:val="0082755A"/>
    <w:rsid w:val="008301F1"/>
    <w:rsid w:val="00830E20"/>
    <w:rsid w:val="00833CEA"/>
    <w:rsid w:val="00835264"/>
    <w:rsid w:val="00837645"/>
    <w:rsid w:val="00837923"/>
    <w:rsid w:val="00840E41"/>
    <w:rsid w:val="00841F04"/>
    <w:rsid w:val="00842148"/>
    <w:rsid w:val="0084320F"/>
    <w:rsid w:val="0084389C"/>
    <w:rsid w:val="00850C44"/>
    <w:rsid w:val="00850E60"/>
    <w:rsid w:val="00851F61"/>
    <w:rsid w:val="00853EB2"/>
    <w:rsid w:val="00854707"/>
    <w:rsid w:val="00854C78"/>
    <w:rsid w:val="008578D1"/>
    <w:rsid w:val="00860324"/>
    <w:rsid w:val="00860838"/>
    <w:rsid w:val="00860D63"/>
    <w:rsid w:val="00861919"/>
    <w:rsid w:val="00861F5A"/>
    <w:rsid w:val="0086316C"/>
    <w:rsid w:val="00864626"/>
    <w:rsid w:val="00867011"/>
    <w:rsid w:val="00870421"/>
    <w:rsid w:val="008713B1"/>
    <w:rsid w:val="00874B26"/>
    <w:rsid w:val="008776A9"/>
    <w:rsid w:val="008801FB"/>
    <w:rsid w:val="00880779"/>
    <w:rsid w:val="00881BBF"/>
    <w:rsid w:val="00882CE0"/>
    <w:rsid w:val="00882E1D"/>
    <w:rsid w:val="00883777"/>
    <w:rsid w:val="00883CDE"/>
    <w:rsid w:val="00886C55"/>
    <w:rsid w:val="0089146A"/>
    <w:rsid w:val="00892809"/>
    <w:rsid w:val="00893F51"/>
    <w:rsid w:val="008970DC"/>
    <w:rsid w:val="00897E06"/>
    <w:rsid w:val="008A0E13"/>
    <w:rsid w:val="008A1F28"/>
    <w:rsid w:val="008A23F8"/>
    <w:rsid w:val="008A32B9"/>
    <w:rsid w:val="008A3EF2"/>
    <w:rsid w:val="008A529E"/>
    <w:rsid w:val="008A6D61"/>
    <w:rsid w:val="008A752E"/>
    <w:rsid w:val="008A7C31"/>
    <w:rsid w:val="008B0585"/>
    <w:rsid w:val="008B06D6"/>
    <w:rsid w:val="008B1AAC"/>
    <w:rsid w:val="008B2508"/>
    <w:rsid w:val="008B265E"/>
    <w:rsid w:val="008B2EBD"/>
    <w:rsid w:val="008B34A6"/>
    <w:rsid w:val="008B3E67"/>
    <w:rsid w:val="008B5056"/>
    <w:rsid w:val="008C22A8"/>
    <w:rsid w:val="008C2EE4"/>
    <w:rsid w:val="008C584A"/>
    <w:rsid w:val="008C606C"/>
    <w:rsid w:val="008C629D"/>
    <w:rsid w:val="008C7994"/>
    <w:rsid w:val="008D1D15"/>
    <w:rsid w:val="008D20AA"/>
    <w:rsid w:val="008D28B1"/>
    <w:rsid w:val="008D51D6"/>
    <w:rsid w:val="008E4C28"/>
    <w:rsid w:val="008E506F"/>
    <w:rsid w:val="008E5E51"/>
    <w:rsid w:val="008E6621"/>
    <w:rsid w:val="008E6F27"/>
    <w:rsid w:val="008E7A63"/>
    <w:rsid w:val="008F08EB"/>
    <w:rsid w:val="008F0C06"/>
    <w:rsid w:val="008F4D0E"/>
    <w:rsid w:val="008F5E0C"/>
    <w:rsid w:val="008F77AA"/>
    <w:rsid w:val="00900BD4"/>
    <w:rsid w:val="009030CA"/>
    <w:rsid w:val="00903269"/>
    <w:rsid w:val="00906605"/>
    <w:rsid w:val="00913006"/>
    <w:rsid w:val="009144F5"/>
    <w:rsid w:val="0091474A"/>
    <w:rsid w:val="00915B77"/>
    <w:rsid w:val="009253B8"/>
    <w:rsid w:val="009278B6"/>
    <w:rsid w:val="00930DCA"/>
    <w:rsid w:val="00931B58"/>
    <w:rsid w:val="009330C9"/>
    <w:rsid w:val="00935C29"/>
    <w:rsid w:val="00935E99"/>
    <w:rsid w:val="00937EAF"/>
    <w:rsid w:val="00940D39"/>
    <w:rsid w:val="0094199E"/>
    <w:rsid w:val="00942921"/>
    <w:rsid w:val="0094315E"/>
    <w:rsid w:val="00943AFF"/>
    <w:rsid w:val="00946AF9"/>
    <w:rsid w:val="00951192"/>
    <w:rsid w:val="00952647"/>
    <w:rsid w:val="00954367"/>
    <w:rsid w:val="00955801"/>
    <w:rsid w:val="00955AC3"/>
    <w:rsid w:val="009565DE"/>
    <w:rsid w:val="00956ADC"/>
    <w:rsid w:val="009574B0"/>
    <w:rsid w:val="00963305"/>
    <w:rsid w:val="00964371"/>
    <w:rsid w:val="00964DA8"/>
    <w:rsid w:val="009651ED"/>
    <w:rsid w:val="00966360"/>
    <w:rsid w:val="0096648D"/>
    <w:rsid w:val="009666FE"/>
    <w:rsid w:val="00966F5D"/>
    <w:rsid w:val="00967687"/>
    <w:rsid w:val="00967BCB"/>
    <w:rsid w:val="00967D49"/>
    <w:rsid w:val="00970C60"/>
    <w:rsid w:val="00971FA8"/>
    <w:rsid w:val="00972C01"/>
    <w:rsid w:val="009759E2"/>
    <w:rsid w:val="00975E20"/>
    <w:rsid w:val="0098157B"/>
    <w:rsid w:val="00984F08"/>
    <w:rsid w:val="00984FEB"/>
    <w:rsid w:val="009854CF"/>
    <w:rsid w:val="009904AE"/>
    <w:rsid w:val="009912B5"/>
    <w:rsid w:val="009924AB"/>
    <w:rsid w:val="00992F57"/>
    <w:rsid w:val="00993ACE"/>
    <w:rsid w:val="0099402D"/>
    <w:rsid w:val="009942C8"/>
    <w:rsid w:val="00996D8C"/>
    <w:rsid w:val="009973A7"/>
    <w:rsid w:val="00997FD6"/>
    <w:rsid w:val="009A0D30"/>
    <w:rsid w:val="009A278D"/>
    <w:rsid w:val="009A2CF6"/>
    <w:rsid w:val="009A32D7"/>
    <w:rsid w:val="009A3BD9"/>
    <w:rsid w:val="009A463F"/>
    <w:rsid w:val="009A472B"/>
    <w:rsid w:val="009A75A4"/>
    <w:rsid w:val="009B308E"/>
    <w:rsid w:val="009B3FEA"/>
    <w:rsid w:val="009B4C22"/>
    <w:rsid w:val="009B7C89"/>
    <w:rsid w:val="009C14B5"/>
    <w:rsid w:val="009C1C98"/>
    <w:rsid w:val="009C37BC"/>
    <w:rsid w:val="009C6CAF"/>
    <w:rsid w:val="009D7D9A"/>
    <w:rsid w:val="009E726A"/>
    <w:rsid w:val="009F131F"/>
    <w:rsid w:val="009F2003"/>
    <w:rsid w:val="009F2E24"/>
    <w:rsid w:val="009F3C06"/>
    <w:rsid w:val="009F4EB1"/>
    <w:rsid w:val="00A00E0A"/>
    <w:rsid w:val="00A01C76"/>
    <w:rsid w:val="00A02546"/>
    <w:rsid w:val="00A029CF"/>
    <w:rsid w:val="00A03695"/>
    <w:rsid w:val="00A03A15"/>
    <w:rsid w:val="00A05BF7"/>
    <w:rsid w:val="00A06003"/>
    <w:rsid w:val="00A06125"/>
    <w:rsid w:val="00A07D98"/>
    <w:rsid w:val="00A13C1D"/>
    <w:rsid w:val="00A1585E"/>
    <w:rsid w:val="00A17E2F"/>
    <w:rsid w:val="00A22C41"/>
    <w:rsid w:val="00A2311B"/>
    <w:rsid w:val="00A23648"/>
    <w:rsid w:val="00A247B0"/>
    <w:rsid w:val="00A25BA8"/>
    <w:rsid w:val="00A2711B"/>
    <w:rsid w:val="00A27C90"/>
    <w:rsid w:val="00A27D26"/>
    <w:rsid w:val="00A31F1E"/>
    <w:rsid w:val="00A32623"/>
    <w:rsid w:val="00A331BD"/>
    <w:rsid w:val="00A33E52"/>
    <w:rsid w:val="00A35039"/>
    <w:rsid w:val="00A36990"/>
    <w:rsid w:val="00A36E95"/>
    <w:rsid w:val="00A3731C"/>
    <w:rsid w:val="00A412FF"/>
    <w:rsid w:val="00A41A82"/>
    <w:rsid w:val="00A43286"/>
    <w:rsid w:val="00A439FD"/>
    <w:rsid w:val="00A44207"/>
    <w:rsid w:val="00A4635D"/>
    <w:rsid w:val="00A47190"/>
    <w:rsid w:val="00A52C63"/>
    <w:rsid w:val="00A52CC3"/>
    <w:rsid w:val="00A54831"/>
    <w:rsid w:val="00A563AC"/>
    <w:rsid w:val="00A603BA"/>
    <w:rsid w:val="00A60A80"/>
    <w:rsid w:val="00A61593"/>
    <w:rsid w:val="00A63661"/>
    <w:rsid w:val="00A6432B"/>
    <w:rsid w:val="00A655A2"/>
    <w:rsid w:val="00A66A7A"/>
    <w:rsid w:val="00A71175"/>
    <w:rsid w:val="00A7146D"/>
    <w:rsid w:val="00A72593"/>
    <w:rsid w:val="00A737BF"/>
    <w:rsid w:val="00A75232"/>
    <w:rsid w:val="00A765A7"/>
    <w:rsid w:val="00A769AD"/>
    <w:rsid w:val="00A77E6F"/>
    <w:rsid w:val="00A77F44"/>
    <w:rsid w:val="00A821D4"/>
    <w:rsid w:val="00A82F76"/>
    <w:rsid w:val="00A856F0"/>
    <w:rsid w:val="00A86892"/>
    <w:rsid w:val="00A871DB"/>
    <w:rsid w:val="00A87701"/>
    <w:rsid w:val="00A90B9D"/>
    <w:rsid w:val="00A90BF5"/>
    <w:rsid w:val="00A90D0C"/>
    <w:rsid w:val="00A92B46"/>
    <w:rsid w:val="00A94B5D"/>
    <w:rsid w:val="00AA1E04"/>
    <w:rsid w:val="00AA231B"/>
    <w:rsid w:val="00AA4684"/>
    <w:rsid w:val="00AA5D5C"/>
    <w:rsid w:val="00AB0225"/>
    <w:rsid w:val="00AB2460"/>
    <w:rsid w:val="00AB2A68"/>
    <w:rsid w:val="00AB4F33"/>
    <w:rsid w:val="00AB5D7E"/>
    <w:rsid w:val="00AC0B71"/>
    <w:rsid w:val="00AC11D9"/>
    <w:rsid w:val="00AC120B"/>
    <w:rsid w:val="00AC29F0"/>
    <w:rsid w:val="00AC2C5E"/>
    <w:rsid w:val="00AC593C"/>
    <w:rsid w:val="00AC7280"/>
    <w:rsid w:val="00AD028B"/>
    <w:rsid w:val="00AD13DC"/>
    <w:rsid w:val="00AD1678"/>
    <w:rsid w:val="00AD3B85"/>
    <w:rsid w:val="00AD438E"/>
    <w:rsid w:val="00AD4590"/>
    <w:rsid w:val="00AD5820"/>
    <w:rsid w:val="00AE0CDF"/>
    <w:rsid w:val="00AE21A2"/>
    <w:rsid w:val="00AE429F"/>
    <w:rsid w:val="00AE4775"/>
    <w:rsid w:val="00AE542D"/>
    <w:rsid w:val="00AE736F"/>
    <w:rsid w:val="00AF011A"/>
    <w:rsid w:val="00AF2B83"/>
    <w:rsid w:val="00AF3416"/>
    <w:rsid w:val="00AF4BE1"/>
    <w:rsid w:val="00AF7A95"/>
    <w:rsid w:val="00B00AB1"/>
    <w:rsid w:val="00B059A3"/>
    <w:rsid w:val="00B05C23"/>
    <w:rsid w:val="00B06F74"/>
    <w:rsid w:val="00B07005"/>
    <w:rsid w:val="00B10465"/>
    <w:rsid w:val="00B10C33"/>
    <w:rsid w:val="00B1293C"/>
    <w:rsid w:val="00B12C53"/>
    <w:rsid w:val="00B13EC1"/>
    <w:rsid w:val="00B15634"/>
    <w:rsid w:val="00B1742D"/>
    <w:rsid w:val="00B20671"/>
    <w:rsid w:val="00B20ED6"/>
    <w:rsid w:val="00B222E4"/>
    <w:rsid w:val="00B22527"/>
    <w:rsid w:val="00B22C67"/>
    <w:rsid w:val="00B230A5"/>
    <w:rsid w:val="00B24844"/>
    <w:rsid w:val="00B24A25"/>
    <w:rsid w:val="00B27B95"/>
    <w:rsid w:val="00B30CC2"/>
    <w:rsid w:val="00B315E6"/>
    <w:rsid w:val="00B31B01"/>
    <w:rsid w:val="00B34382"/>
    <w:rsid w:val="00B35085"/>
    <w:rsid w:val="00B35422"/>
    <w:rsid w:val="00B356AD"/>
    <w:rsid w:val="00B35B7D"/>
    <w:rsid w:val="00B35CCB"/>
    <w:rsid w:val="00B3778A"/>
    <w:rsid w:val="00B4016B"/>
    <w:rsid w:val="00B40B02"/>
    <w:rsid w:val="00B40CD7"/>
    <w:rsid w:val="00B41A1E"/>
    <w:rsid w:val="00B43995"/>
    <w:rsid w:val="00B452E5"/>
    <w:rsid w:val="00B453E1"/>
    <w:rsid w:val="00B457B9"/>
    <w:rsid w:val="00B47711"/>
    <w:rsid w:val="00B50A58"/>
    <w:rsid w:val="00B52255"/>
    <w:rsid w:val="00B522DB"/>
    <w:rsid w:val="00B52B5A"/>
    <w:rsid w:val="00B536B2"/>
    <w:rsid w:val="00B54272"/>
    <w:rsid w:val="00B5482A"/>
    <w:rsid w:val="00B54F9A"/>
    <w:rsid w:val="00B55182"/>
    <w:rsid w:val="00B6058D"/>
    <w:rsid w:val="00B61970"/>
    <w:rsid w:val="00B63D66"/>
    <w:rsid w:val="00B6491F"/>
    <w:rsid w:val="00B65461"/>
    <w:rsid w:val="00B74D8A"/>
    <w:rsid w:val="00B75534"/>
    <w:rsid w:val="00B755B7"/>
    <w:rsid w:val="00B76653"/>
    <w:rsid w:val="00B77E32"/>
    <w:rsid w:val="00B80167"/>
    <w:rsid w:val="00B80B38"/>
    <w:rsid w:val="00B8296F"/>
    <w:rsid w:val="00B82C9E"/>
    <w:rsid w:val="00B82FC1"/>
    <w:rsid w:val="00B852E6"/>
    <w:rsid w:val="00B87D2C"/>
    <w:rsid w:val="00B93455"/>
    <w:rsid w:val="00B93600"/>
    <w:rsid w:val="00B9545A"/>
    <w:rsid w:val="00B95F81"/>
    <w:rsid w:val="00B969FE"/>
    <w:rsid w:val="00BA06E7"/>
    <w:rsid w:val="00BA188F"/>
    <w:rsid w:val="00BA28CD"/>
    <w:rsid w:val="00BA3436"/>
    <w:rsid w:val="00BA5C95"/>
    <w:rsid w:val="00BA7B3F"/>
    <w:rsid w:val="00BB0DD7"/>
    <w:rsid w:val="00BB11AE"/>
    <w:rsid w:val="00BB1440"/>
    <w:rsid w:val="00BB42B5"/>
    <w:rsid w:val="00BB4D34"/>
    <w:rsid w:val="00BB6082"/>
    <w:rsid w:val="00BB7F0D"/>
    <w:rsid w:val="00BC2276"/>
    <w:rsid w:val="00BC37E4"/>
    <w:rsid w:val="00BC3CA5"/>
    <w:rsid w:val="00BC5295"/>
    <w:rsid w:val="00BC632E"/>
    <w:rsid w:val="00BC6C66"/>
    <w:rsid w:val="00BD17E3"/>
    <w:rsid w:val="00BD2417"/>
    <w:rsid w:val="00BD2691"/>
    <w:rsid w:val="00BD28C0"/>
    <w:rsid w:val="00BD4204"/>
    <w:rsid w:val="00BD55F7"/>
    <w:rsid w:val="00BD56D4"/>
    <w:rsid w:val="00BD61A4"/>
    <w:rsid w:val="00BE0651"/>
    <w:rsid w:val="00BE457A"/>
    <w:rsid w:val="00BE77FF"/>
    <w:rsid w:val="00BF0D98"/>
    <w:rsid w:val="00BF35F4"/>
    <w:rsid w:val="00BF3A6A"/>
    <w:rsid w:val="00BF5666"/>
    <w:rsid w:val="00BF56D9"/>
    <w:rsid w:val="00C01000"/>
    <w:rsid w:val="00C0163F"/>
    <w:rsid w:val="00C0259F"/>
    <w:rsid w:val="00C02FBB"/>
    <w:rsid w:val="00C03CB5"/>
    <w:rsid w:val="00C03FC0"/>
    <w:rsid w:val="00C05ABB"/>
    <w:rsid w:val="00C07CD0"/>
    <w:rsid w:val="00C11E54"/>
    <w:rsid w:val="00C14E42"/>
    <w:rsid w:val="00C14FAC"/>
    <w:rsid w:val="00C1553E"/>
    <w:rsid w:val="00C15966"/>
    <w:rsid w:val="00C16755"/>
    <w:rsid w:val="00C21735"/>
    <w:rsid w:val="00C22BC3"/>
    <w:rsid w:val="00C22CF9"/>
    <w:rsid w:val="00C22FB0"/>
    <w:rsid w:val="00C245CF"/>
    <w:rsid w:val="00C30C3E"/>
    <w:rsid w:val="00C31AE8"/>
    <w:rsid w:val="00C32445"/>
    <w:rsid w:val="00C3245E"/>
    <w:rsid w:val="00C34467"/>
    <w:rsid w:val="00C34FEA"/>
    <w:rsid w:val="00C37500"/>
    <w:rsid w:val="00C41EE3"/>
    <w:rsid w:val="00C41FA2"/>
    <w:rsid w:val="00C421A4"/>
    <w:rsid w:val="00C429F5"/>
    <w:rsid w:val="00C44D95"/>
    <w:rsid w:val="00C451C6"/>
    <w:rsid w:val="00C4526B"/>
    <w:rsid w:val="00C53B85"/>
    <w:rsid w:val="00C54B65"/>
    <w:rsid w:val="00C553A0"/>
    <w:rsid w:val="00C56385"/>
    <w:rsid w:val="00C56819"/>
    <w:rsid w:val="00C56B7C"/>
    <w:rsid w:val="00C57FC1"/>
    <w:rsid w:val="00C6326E"/>
    <w:rsid w:val="00C63F00"/>
    <w:rsid w:val="00C63F56"/>
    <w:rsid w:val="00C6639B"/>
    <w:rsid w:val="00C6762A"/>
    <w:rsid w:val="00C67C96"/>
    <w:rsid w:val="00C70792"/>
    <w:rsid w:val="00C72586"/>
    <w:rsid w:val="00C728A9"/>
    <w:rsid w:val="00C72A71"/>
    <w:rsid w:val="00C73247"/>
    <w:rsid w:val="00C74179"/>
    <w:rsid w:val="00C74992"/>
    <w:rsid w:val="00C74E1A"/>
    <w:rsid w:val="00C7516A"/>
    <w:rsid w:val="00C76308"/>
    <w:rsid w:val="00C816C6"/>
    <w:rsid w:val="00C818D9"/>
    <w:rsid w:val="00C81958"/>
    <w:rsid w:val="00C81D33"/>
    <w:rsid w:val="00C83880"/>
    <w:rsid w:val="00C877DC"/>
    <w:rsid w:val="00C90070"/>
    <w:rsid w:val="00C91921"/>
    <w:rsid w:val="00C92C6B"/>
    <w:rsid w:val="00C944BC"/>
    <w:rsid w:val="00C94BAB"/>
    <w:rsid w:val="00C95806"/>
    <w:rsid w:val="00C9624D"/>
    <w:rsid w:val="00C964C8"/>
    <w:rsid w:val="00CA0B66"/>
    <w:rsid w:val="00CA13AB"/>
    <w:rsid w:val="00CA2FA2"/>
    <w:rsid w:val="00CA33BD"/>
    <w:rsid w:val="00CA3E2F"/>
    <w:rsid w:val="00CB0BB5"/>
    <w:rsid w:val="00CB0FBC"/>
    <w:rsid w:val="00CB1405"/>
    <w:rsid w:val="00CB1684"/>
    <w:rsid w:val="00CB1D98"/>
    <w:rsid w:val="00CB3EE9"/>
    <w:rsid w:val="00CB4CDD"/>
    <w:rsid w:val="00CB5C86"/>
    <w:rsid w:val="00CB7D3A"/>
    <w:rsid w:val="00CC0A64"/>
    <w:rsid w:val="00CC2FCF"/>
    <w:rsid w:val="00CC5E71"/>
    <w:rsid w:val="00CC63B6"/>
    <w:rsid w:val="00CC70DC"/>
    <w:rsid w:val="00CD073D"/>
    <w:rsid w:val="00CD1A99"/>
    <w:rsid w:val="00CD1CE6"/>
    <w:rsid w:val="00CD1E92"/>
    <w:rsid w:val="00CD2B50"/>
    <w:rsid w:val="00CD3142"/>
    <w:rsid w:val="00CD3BA6"/>
    <w:rsid w:val="00CE297A"/>
    <w:rsid w:val="00CE5E99"/>
    <w:rsid w:val="00CE6DF0"/>
    <w:rsid w:val="00CF03AA"/>
    <w:rsid w:val="00CF1890"/>
    <w:rsid w:val="00CF1CB8"/>
    <w:rsid w:val="00CF1E9D"/>
    <w:rsid w:val="00CF2824"/>
    <w:rsid w:val="00CF3174"/>
    <w:rsid w:val="00CF540F"/>
    <w:rsid w:val="00CF5650"/>
    <w:rsid w:val="00CF5751"/>
    <w:rsid w:val="00CF581C"/>
    <w:rsid w:val="00CF6786"/>
    <w:rsid w:val="00D00264"/>
    <w:rsid w:val="00D008D7"/>
    <w:rsid w:val="00D00CF2"/>
    <w:rsid w:val="00D01704"/>
    <w:rsid w:val="00D045AE"/>
    <w:rsid w:val="00D04DEC"/>
    <w:rsid w:val="00D04E23"/>
    <w:rsid w:val="00D05537"/>
    <w:rsid w:val="00D057F5"/>
    <w:rsid w:val="00D064FF"/>
    <w:rsid w:val="00D079CE"/>
    <w:rsid w:val="00D10201"/>
    <w:rsid w:val="00D117CF"/>
    <w:rsid w:val="00D13D86"/>
    <w:rsid w:val="00D14E03"/>
    <w:rsid w:val="00D1595E"/>
    <w:rsid w:val="00D1602C"/>
    <w:rsid w:val="00D17E89"/>
    <w:rsid w:val="00D20515"/>
    <w:rsid w:val="00D20A08"/>
    <w:rsid w:val="00D217AF"/>
    <w:rsid w:val="00D22A1D"/>
    <w:rsid w:val="00D231D4"/>
    <w:rsid w:val="00D246EB"/>
    <w:rsid w:val="00D266FE"/>
    <w:rsid w:val="00D26D8A"/>
    <w:rsid w:val="00D2709F"/>
    <w:rsid w:val="00D30AA1"/>
    <w:rsid w:val="00D31AD9"/>
    <w:rsid w:val="00D327E7"/>
    <w:rsid w:val="00D32C00"/>
    <w:rsid w:val="00D32F3B"/>
    <w:rsid w:val="00D33435"/>
    <w:rsid w:val="00D357A5"/>
    <w:rsid w:val="00D37430"/>
    <w:rsid w:val="00D37F27"/>
    <w:rsid w:val="00D405D2"/>
    <w:rsid w:val="00D44FAE"/>
    <w:rsid w:val="00D46316"/>
    <w:rsid w:val="00D46888"/>
    <w:rsid w:val="00D46DD7"/>
    <w:rsid w:val="00D470C3"/>
    <w:rsid w:val="00D471A1"/>
    <w:rsid w:val="00D4794C"/>
    <w:rsid w:val="00D47C66"/>
    <w:rsid w:val="00D51134"/>
    <w:rsid w:val="00D51917"/>
    <w:rsid w:val="00D54387"/>
    <w:rsid w:val="00D54515"/>
    <w:rsid w:val="00D54885"/>
    <w:rsid w:val="00D56010"/>
    <w:rsid w:val="00D563A3"/>
    <w:rsid w:val="00D573C2"/>
    <w:rsid w:val="00D617E5"/>
    <w:rsid w:val="00D61A08"/>
    <w:rsid w:val="00D61B44"/>
    <w:rsid w:val="00D629D1"/>
    <w:rsid w:val="00D634B0"/>
    <w:rsid w:val="00D63679"/>
    <w:rsid w:val="00D63DB4"/>
    <w:rsid w:val="00D644C5"/>
    <w:rsid w:val="00D64C65"/>
    <w:rsid w:val="00D71BC5"/>
    <w:rsid w:val="00D74F79"/>
    <w:rsid w:val="00D7662B"/>
    <w:rsid w:val="00D76AB3"/>
    <w:rsid w:val="00D77E2B"/>
    <w:rsid w:val="00D81021"/>
    <w:rsid w:val="00D820C3"/>
    <w:rsid w:val="00D82599"/>
    <w:rsid w:val="00D826F2"/>
    <w:rsid w:val="00D828CC"/>
    <w:rsid w:val="00D83D96"/>
    <w:rsid w:val="00D84862"/>
    <w:rsid w:val="00D87626"/>
    <w:rsid w:val="00D87731"/>
    <w:rsid w:val="00D903C4"/>
    <w:rsid w:val="00D91CCF"/>
    <w:rsid w:val="00D921C2"/>
    <w:rsid w:val="00D92252"/>
    <w:rsid w:val="00D92B73"/>
    <w:rsid w:val="00D93157"/>
    <w:rsid w:val="00D976E2"/>
    <w:rsid w:val="00DA00D7"/>
    <w:rsid w:val="00DA0ADA"/>
    <w:rsid w:val="00DA4A5A"/>
    <w:rsid w:val="00DA6479"/>
    <w:rsid w:val="00DA73E7"/>
    <w:rsid w:val="00DA7E79"/>
    <w:rsid w:val="00DB18B6"/>
    <w:rsid w:val="00DB1B12"/>
    <w:rsid w:val="00DB239F"/>
    <w:rsid w:val="00DB2484"/>
    <w:rsid w:val="00DB2927"/>
    <w:rsid w:val="00DB6897"/>
    <w:rsid w:val="00DC3606"/>
    <w:rsid w:val="00DC3FEC"/>
    <w:rsid w:val="00DC40BF"/>
    <w:rsid w:val="00DC4DDC"/>
    <w:rsid w:val="00DC74CC"/>
    <w:rsid w:val="00DC7ED6"/>
    <w:rsid w:val="00DD02CC"/>
    <w:rsid w:val="00DD2B9A"/>
    <w:rsid w:val="00DD2FA4"/>
    <w:rsid w:val="00DD3356"/>
    <w:rsid w:val="00DD39B5"/>
    <w:rsid w:val="00DD40AF"/>
    <w:rsid w:val="00DD5983"/>
    <w:rsid w:val="00DD71E6"/>
    <w:rsid w:val="00DD77CC"/>
    <w:rsid w:val="00DD7D03"/>
    <w:rsid w:val="00DE234D"/>
    <w:rsid w:val="00DE38A6"/>
    <w:rsid w:val="00DE43B7"/>
    <w:rsid w:val="00DE5513"/>
    <w:rsid w:val="00DE5786"/>
    <w:rsid w:val="00DE6AAD"/>
    <w:rsid w:val="00DE6BEB"/>
    <w:rsid w:val="00DE7DB4"/>
    <w:rsid w:val="00DF1CD6"/>
    <w:rsid w:val="00DF2CBE"/>
    <w:rsid w:val="00DF4FD0"/>
    <w:rsid w:val="00DF6653"/>
    <w:rsid w:val="00DF70BC"/>
    <w:rsid w:val="00E02B70"/>
    <w:rsid w:val="00E077EA"/>
    <w:rsid w:val="00E12452"/>
    <w:rsid w:val="00E144E1"/>
    <w:rsid w:val="00E145FA"/>
    <w:rsid w:val="00E14793"/>
    <w:rsid w:val="00E14CB3"/>
    <w:rsid w:val="00E15960"/>
    <w:rsid w:val="00E165B5"/>
    <w:rsid w:val="00E16A08"/>
    <w:rsid w:val="00E17914"/>
    <w:rsid w:val="00E21484"/>
    <w:rsid w:val="00E215E9"/>
    <w:rsid w:val="00E236F7"/>
    <w:rsid w:val="00E2464B"/>
    <w:rsid w:val="00E30206"/>
    <w:rsid w:val="00E3166E"/>
    <w:rsid w:val="00E318A7"/>
    <w:rsid w:val="00E31AA0"/>
    <w:rsid w:val="00E32D52"/>
    <w:rsid w:val="00E32DD6"/>
    <w:rsid w:val="00E32E41"/>
    <w:rsid w:val="00E340B9"/>
    <w:rsid w:val="00E340FC"/>
    <w:rsid w:val="00E403D8"/>
    <w:rsid w:val="00E420BA"/>
    <w:rsid w:val="00E421FF"/>
    <w:rsid w:val="00E42501"/>
    <w:rsid w:val="00E4487E"/>
    <w:rsid w:val="00E449FF"/>
    <w:rsid w:val="00E44E4E"/>
    <w:rsid w:val="00E44F94"/>
    <w:rsid w:val="00E46598"/>
    <w:rsid w:val="00E51D12"/>
    <w:rsid w:val="00E5516A"/>
    <w:rsid w:val="00E55FF3"/>
    <w:rsid w:val="00E60336"/>
    <w:rsid w:val="00E61E08"/>
    <w:rsid w:val="00E643B3"/>
    <w:rsid w:val="00E65573"/>
    <w:rsid w:val="00E65BF7"/>
    <w:rsid w:val="00E67BCC"/>
    <w:rsid w:val="00E7023E"/>
    <w:rsid w:val="00E70C98"/>
    <w:rsid w:val="00E71127"/>
    <w:rsid w:val="00E712EF"/>
    <w:rsid w:val="00E76162"/>
    <w:rsid w:val="00E80341"/>
    <w:rsid w:val="00E824B9"/>
    <w:rsid w:val="00E83488"/>
    <w:rsid w:val="00E838F4"/>
    <w:rsid w:val="00E84576"/>
    <w:rsid w:val="00E85525"/>
    <w:rsid w:val="00E856A2"/>
    <w:rsid w:val="00E85714"/>
    <w:rsid w:val="00E85F36"/>
    <w:rsid w:val="00E87506"/>
    <w:rsid w:val="00E90AC5"/>
    <w:rsid w:val="00E91E56"/>
    <w:rsid w:val="00E94BD4"/>
    <w:rsid w:val="00E95109"/>
    <w:rsid w:val="00EA09EB"/>
    <w:rsid w:val="00EA0C5D"/>
    <w:rsid w:val="00EA1FC0"/>
    <w:rsid w:val="00EA207D"/>
    <w:rsid w:val="00EA39C9"/>
    <w:rsid w:val="00EB08FD"/>
    <w:rsid w:val="00EB1998"/>
    <w:rsid w:val="00EB272B"/>
    <w:rsid w:val="00EB35D4"/>
    <w:rsid w:val="00EB3C9F"/>
    <w:rsid w:val="00EB6406"/>
    <w:rsid w:val="00EB7366"/>
    <w:rsid w:val="00EC12B7"/>
    <w:rsid w:val="00EC16DD"/>
    <w:rsid w:val="00EC22EE"/>
    <w:rsid w:val="00EC4A59"/>
    <w:rsid w:val="00EC4B0C"/>
    <w:rsid w:val="00ED20C5"/>
    <w:rsid w:val="00ED26D8"/>
    <w:rsid w:val="00ED4818"/>
    <w:rsid w:val="00EE06BA"/>
    <w:rsid w:val="00EE161D"/>
    <w:rsid w:val="00EE3C89"/>
    <w:rsid w:val="00EE4326"/>
    <w:rsid w:val="00EE542D"/>
    <w:rsid w:val="00EE5990"/>
    <w:rsid w:val="00EE6DDA"/>
    <w:rsid w:val="00EF123A"/>
    <w:rsid w:val="00EF2053"/>
    <w:rsid w:val="00EF4808"/>
    <w:rsid w:val="00EF4EE7"/>
    <w:rsid w:val="00EF50F4"/>
    <w:rsid w:val="00EF5388"/>
    <w:rsid w:val="00EF5B1E"/>
    <w:rsid w:val="00EF6314"/>
    <w:rsid w:val="00EF67E8"/>
    <w:rsid w:val="00EF70D4"/>
    <w:rsid w:val="00F028C9"/>
    <w:rsid w:val="00F033FE"/>
    <w:rsid w:val="00F03C77"/>
    <w:rsid w:val="00F0482A"/>
    <w:rsid w:val="00F0547B"/>
    <w:rsid w:val="00F05B18"/>
    <w:rsid w:val="00F05B27"/>
    <w:rsid w:val="00F06CC1"/>
    <w:rsid w:val="00F10044"/>
    <w:rsid w:val="00F10C42"/>
    <w:rsid w:val="00F10D41"/>
    <w:rsid w:val="00F10E42"/>
    <w:rsid w:val="00F13FED"/>
    <w:rsid w:val="00F14190"/>
    <w:rsid w:val="00F15BFC"/>
    <w:rsid w:val="00F17183"/>
    <w:rsid w:val="00F209A2"/>
    <w:rsid w:val="00F2579A"/>
    <w:rsid w:val="00F25B8A"/>
    <w:rsid w:val="00F261AC"/>
    <w:rsid w:val="00F275C6"/>
    <w:rsid w:val="00F27DB1"/>
    <w:rsid w:val="00F27FB6"/>
    <w:rsid w:val="00F30E71"/>
    <w:rsid w:val="00F31125"/>
    <w:rsid w:val="00F3118C"/>
    <w:rsid w:val="00F31645"/>
    <w:rsid w:val="00F31BE7"/>
    <w:rsid w:val="00F320D8"/>
    <w:rsid w:val="00F346FC"/>
    <w:rsid w:val="00F3592A"/>
    <w:rsid w:val="00F378AC"/>
    <w:rsid w:val="00F37C74"/>
    <w:rsid w:val="00F4040F"/>
    <w:rsid w:val="00F407C2"/>
    <w:rsid w:val="00F4097D"/>
    <w:rsid w:val="00F416B6"/>
    <w:rsid w:val="00F45340"/>
    <w:rsid w:val="00F471B6"/>
    <w:rsid w:val="00F47A44"/>
    <w:rsid w:val="00F47A6A"/>
    <w:rsid w:val="00F509A8"/>
    <w:rsid w:val="00F5116C"/>
    <w:rsid w:val="00F51EF0"/>
    <w:rsid w:val="00F530C8"/>
    <w:rsid w:val="00F54AC3"/>
    <w:rsid w:val="00F54D83"/>
    <w:rsid w:val="00F570D9"/>
    <w:rsid w:val="00F6131C"/>
    <w:rsid w:val="00F61EAC"/>
    <w:rsid w:val="00F62368"/>
    <w:rsid w:val="00F625DD"/>
    <w:rsid w:val="00F63C8C"/>
    <w:rsid w:val="00F64508"/>
    <w:rsid w:val="00F72638"/>
    <w:rsid w:val="00F72B72"/>
    <w:rsid w:val="00F731EC"/>
    <w:rsid w:val="00F736EA"/>
    <w:rsid w:val="00F77D33"/>
    <w:rsid w:val="00F81AF7"/>
    <w:rsid w:val="00F82E70"/>
    <w:rsid w:val="00F9341B"/>
    <w:rsid w:val="00F94CC1"/>
    <w:rsid w:val="00F95A6B"/>
    <w:rsid w:val="00F95E02"/>
    <w:rsid w:val="00F9644A"/>
    <w:rsid w:val="00F970B3"/>
    <w:rsid w:val="00FA01FD"/>
    <w:rsid w:val="00FA1135"/>
    <w:rsid w:val="00FA1CB3"/>
    <w:rsid w:val="00FA2CD3"/>
    <w:rsid w:val="00FA348C"/>
    <w:rsid w:val="00FA3803"/>
    <w:rsid w:val="00FA538A"/>
    <w:rsid w:val="00FA6638"/>
    <w:rsid w:val="00FA68E4"/>
    <w:rsid w:val="00FA7219"/>
    <w:rsid w:val="00FB060B"/>
    <w:rsid w:val="00FC0279"/>
    <w:rsid w:val="00FC0B07"/>
    <w:rsid w:val="00FC0BD1"/>
    <w:rsid w:val="00FC56BD"/>
    <w:rsid w:val="00FC72BF"/>
    <w:rsid w:val="00FD1539"/>
    <w:rsid w:val="00FD2A33"/>
    <w:rsid w:val="00FD377C"/>
    <w:rsid w:val="00FD52A8"/>
    <w:rsid w:val="00FD5C97"/>
    <w:rsid w:val="00FE2E34"/>
    <w:rsid w:val="00FE3B5C"/>
    <w:rsid w:val="00FE5065"/>
    <w:rsid w:val="00FE5AF0"/>
    <w:rsid w:val="00FE63D9"/>
    <w:rsid w:val="00FE6C55"/>
    <w:rsid w:val="00FE71C8"/>
    <w:rsid w:val="00FE74B0"/>
    <w:rsid w:val="00FF12E7"/>
    <w:rsid w:val="00FF1E40"/>
    <w:rsid w:val="00FF2976"/>
    <w:rsid w:val="00FF2E23"/>
    <w:rsid w:val="00FF4DE7"/>
    <w:rsid w:val="00FF54FC"/>
    <w:rsid w:val="00FF587D"/>
    <w:rsid w:val="00FF66E1"/>
    <w:rsid w:val="00FF7FE7"/>
    <w:rsid w:val="40061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AB2F6D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s-E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960"/>
    <w:pPr>
      <w:spacing w:after="240" w:line="240" w:lineRule="auto"/>
    </w:pPr>
    <w:rPr>
      <w:rFonts w:ascii="Calibri" w:hAnsi="Calibri" w:cs="Calibri"/>
      <w:color w:val="173A5A" w:themeColor="accent1" w:themeShade="80"/>
      <w:sz w:val="24"/>
      <w:szCs w:val="22"/>
    </w:rPr>
  </w:style>
  <w:style w:type="paragraph" w:styleId="Ttulo1">
    <w:name w:val="heading 1"/>
    <w:basedOn w:val="Ttulodeldocumento"/>
    <w:next w:val="Normal"/>
    <w:link w:val="Ttulo1Car"/>
    <w:uiPriority w:val="9"/>
    <w:qFormat/>
    <w:rsid w:val="00C56385"/>
    <w:pPr>
      <w:spacing w:line="216" w:lineRule="auto"/>
      <w:outlineLvl w:val="0"/>
    </w:pPr>
    <w:rPr>
      <w:rFonts w:ascii="Calibri" w:hAnsi="Calibri" w:cs="Calibri"/>
      <w:b/>
      <w:bCs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15905"/>
    <w:pPr>
      <w:keepNext/>
      <w:keepLines/>
      <w:spacing w:before="480"/>
      <w:outlineLvl w:val="1"/>
    </w:pPr>
    <w:rPr>
      <w:rFonts w:eastAsiaTheme="majorEastAsia"/>
      <w:b/>
      <w:bCs/>
      <w:caps/>
      <w:color w:val="225787" w:themeColor="accent1" w:themeShade="BF"/>
      <w:sz w:val="40"/>
      <w:szCs w:val="44"/>
    </w:r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22599E"/>
    <w:pPr>
      <w:spacing w:before="240"/>
      <w:outlineLvl w:val="2"/>
    </w:pPr>
    <w:rPr>
      <w:color w:val="2F5496" w:themeColor="accent5" w:themeShade="BF"/>
      <w:sz w:val="36"/>
      <w:szCs w:val="3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2599E"/>
    <w:pPr>
      <w:outlineLvl w:val="3"/>
    </w:pPr>
    <w:rPr>
      <w:sz w:val="32"/>
      <w:szCs w:val="28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EF4EE7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4EE7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667F9E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4EE7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667F9E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4EE7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667F9E" w:themeColor="text1" w:themeTint="A6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4EE7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667F9E" w:themeColor="text1" w:themeTint="A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6385"/>
    <w:rPr>
      <w:rFonts w:ascii="Calibri" w:hAnsi="Calibri" w:cs="Calibri"/>
      <w:b/>
      <w:bCs/>
      <w:caps/>
      <w:color w:val="225787" w:themeColor="accent1" w:themeShade="BF"/>
      <w:sz w:val="44"/>
      <w:shd w:val="clear" w:color="auto" w:fill="F2F2F2" w:themeFill="background1" w:themeFillShade="F2"/>
    </w:rPr>
  </w:style>
  <w:style w:type="character" w:customStyle="1" w:styleId="Ttulo2Car">
    <w:name w:val="Título 2 Car"/>
    <w:basedOn w:val="Fuentedeprrafopredeter"/>
    <w:link w:val="Ttulo2"/>
    <w:uiPriority w:val="9"/>
    <w:rsid w:val="00415905"/>
    <w:rPr>
      <w:rFonts w:ascii="Calibri" w:eastAsiaTheme="majorEastAsia" w:hAnsi="Calibri" w:cs="Calibri"/>
      <w:b/>
      <w:bCs/>
      <w:caps/>
      <w:color w:val="225787" w:themeColor="accent1" w:themeShade="BF"/>
      <w:sz w:val="40"/>
      <w:szCs w:val="44"/>
    </w:rPr>
  </w:style>
  <w:style w:type="character" w:customStyle="1" w:styleId="Ttulo3Car">
    <w:name w:val="Título 3 Car"/>
    <w:basedOn w:val="Fuentedeprrafopredeter"/>
    <w:link w:val="Ttulo3"/>
    <w:uiPriority w:val="9"/>
    <w:rsid w:val="0022599E"/>
    <w:rPr>
      <w:rFonts w:ascii="Calibri" w:eastAsiaTheme="majorEastAsia" w:hAnsi="Calibri" w:cs="Calibri"/>
      <w:b/>
      <w:bCs/>
      <w:caps/>
      <w:color w:val="2F5496" w:themeColor="accent5" w:themeShade="BF"/>
      <w:sz w:val="36"/>
      <w:szCs w:val="32"/>
    </w:rPr>
  </w:style>
  <w:style w:type="character" w:customStyle="1" w:styleId="Ttulo4Car">
    <w:name w:val="Título 4 Car"/>
    <w:basedOn w:val="Fuentedeprrafopredeter"/>
    <w:link w:val="Ttulo4"/>
    <w:uiPriority w:val="9"/>
    <w:rsid w:val="0022599E"/>
    <w:rPr>
      <w:rFonts w:ascii="Calibri" w:hAnsi="Calibri" w:cs="Calibri"/>
      <w:color w:val="173A5A" w:themeColor="accent1" w:themeShade="80"/>
      <w:sz w:val="32"/>
      <w:szCs w:val="28"/>
    </w:rPr>
  </w:style>
  <w:style w:type="character" w:customStyle="1" w:styleId="Ttulo5Car">
    <w:name w:val="Título 5 Car"/>
    <w:basedOn w:val="Fuentedeprrafopredeter"/>
    <w:link w:val="Ttulo5"/>
    <w:uiPriority w:val="9"/>
    <w:rsid w:val="00EF4EE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4EE7"/>
    <w:rPr>
      <w:rFonts w:asciiTheme="majorHAnsi" w:eastAsiaTheme="majorEastAsia" w:hAnsiTheme="majorHAnsi" w:cstheme="majorBidi"/>
      <w:color w:val="667F9E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4EE7"/>
    <w:rPr>
      <w:rFonts w:asciiTheme="majorHAnsi" w:eastAsiaTheme="majorEastAsia" w:hAnsiTheme="majorHAnsi" w:cstheme="majorBidi"/>
      <w:i/>
      <w:iCs/>
      <w:color w:val="667F9E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4EE7"/>
    <w:rPr>
      <w:rFonts w:asciiTheme="majorHAnsi" w:eastAsiaTheme="majorEastAsia" w:hAnsiTheme="majorHAnsi" w:cstheme="majorBidi"/>
      <w:smallCaps/>
      <w:color w:val="667F9E" w:themeColor="text1" w:themeTint="A6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4EE7"/>
    <w:rPr>
      <w:rFonts w:asciiTheme="majorHAnsi" w:eastAsiaTheme="majorEastAsia" w:hAnsiTheme="majorHAnsi" w:cstheme="majorBidi"/>
      <w:i/>
      <w:iCs/>
      <w:smallCaps/>
      <w:color w:val="667F9E" w:themeColor="text1" w:themeTint="A6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EF4EE7"/>
    <w:rPr>
      <w:b/>
      <w:bCs/>
      <w:color w:val="576D89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rsid w:val="00EF4EE7"/>
    <w:pPr>
      <w:spacing w:after="0"/>
      <w:contextualSpacing/>
    </w:pPr>
    <w:rPr>
      <w:rFonts w:asciiTheme="majorHAnsi" w:eastAsiaTheme="majorEastAsia" w:hAnsiTheme="majorHAnsi" w:cstheme="majorBidi"/>
      <w:color w:val="225787" w:themeColor="accent1" w:themeShade="BF"/>
      <w:spacing w:val="-7"/>
      <w:sz w:val="80"/>
      <w:szCs w:val="80"/>
    </w:rPr>
  </w:style>
  <w:style w:type="character" w:customStyle="1" w:styleId="TtuloCar">
    <w:name w:val="Título Car"/>
    <w:basedOn w:val="Fuentedeprrafopredeter"/>
    <w:link w:val="Ttulo"/>
    <w:uiPriority w:val="10"/>
    <w:rsid w:val="00EF4EE7"/>
    <w:rPr>
      <w:rFonts w:asciiTheme="majorHAnsi" w:eastAsiaTheme="majorEastAsia" w:hAnsiTheme="majorHAnsi" w:cstheme="majorBidi"/>
      <w:color w:val="225787" w:themeColor="accent1" w:themeShade="BF"/>
      <w:spacing w:val="-7"/>
      <w:sz w:val="80"/>
      <w:szCs w:val="80"/>
    </w:rPr>
  </w:style>
  <w:style w:type="paragraph" w:styleId="Subttulo">
    <w:name w:val="Subtitle"/>
    <w:basedOn w:val="Normal"/>
    <w:next w:val="Normal"/>
    <w:link w:val="SubttuloCar"/>
    <w:uiPriority w:val="11"/>
    <w:rsid w:val="00EF4EE7"/>
    <w:pPr>
      <w:numPr>
        <w:ilvl w:val="1"/>
      </w:numPr>
      <w:ind w:firstLine="567"/>
    </w:pPr>
    <w:rPr>
      <w:rFonts w:asciiTheme="majorHAnsi" w:eastAsiaTheme="majorEastAsia" w:hAnsiTheme="majorHAnsi" w:cstheme="majorBidi"/>
      <w:color w:val="576D89" w:themeColor="text1" w:themeTint="BF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EF4EE7"/>
    <w:rPr>
      <w:rFonts w:asciiTheme="majorHAnsi" w:eastAsiaTheme="majorEastAsia" w:hAnsiTheme="majorHAnsi" w:cstheme="majorBidi"/>
      <w:color w:val="576D89" w:themeColor="text1" w:themeTint="BF"/>
      <w:sz w:val="30"/>
      <w:szCs w:val="30"/>
    </w:rPr>
  </w:style>
  <w:style w:type="character" w:styleId="Fuerte">
    <w:name w:val="Strong"/>
    <w:basedOn w:val="Fuentedeprrafopredeter"/>
    <w:uiPriority w:val="22"/>
    <w:rsid w:val="00EF4EE7"/>
    <w:rPr>
      <w:b/>
      <w:bCs/>
    </w:rPr>
  </w:style>
  <w:style w:type="character" w:styleId="nfasis">
    <w:name w:val="Emphasis"/>
    <w:basedOn w:val="Fuentedeprrafopredeter"/>
    <w:uiPriority w:val="20"/>
    <w:qFormat/>
    <w:rsid w:val="004C71DC"/>
    <w:rPr>
      <w:b/>
      <w:bCs/>
      <w:color w:val="C00000"/>
      <w:spacing w:val="0"/>
    </w:rPr>
  </w:style>
  <w:style w:type="paragraph" w:styleId="Sinespaciado">
    <w:name w:val="No Spacing"/>
    <w:uiPriority w:val="1"/>
    <w:rsid w:val="00EF4EE7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9973A7"/>
    <w:pPr>
      <w:pBdr>
        <w:left w:val="single" w:sz="12" w:space="4" w:color="77ACDC" w:themeColor="accent1" w:themeTint="99"/>
      </w:pBdr>
      <w:spacing w:before="120" w:after="120"/>
      <w:ind w:left="567"/>
    </w:pPr>
    <w:rPr>
      <w:i/>
      <w:iCs/>
      <w:color w:val="225787" w:themeColor="accent1" w:themeShade="BF"/>
    </w:rPr>
  </w:style>
  <w:style w:type="character" w:customStyle="1" w:styleId="CitaCar">
    <w:name w:val="Cita Car"/>
    <w:basedOn w:val="Fuentedeprrafopredeter"/>
    <w:link w:val="Cita"/>
    <w:uiPriority w:val="29"/>
    <w:rsid w:val="009973A7"/>
    <w:rPr>
      <w:rFonts w:ascii="Calibri" w:hAnsi="Calibri" w:cs="Calibri"/>
      <w:i/>
      <w:iCs/>
      <w:color w:val="225787" w:themeColor="accent1" w:themeShade="BF"/>
      <w:sz w:val="24"/>
      <w:szCs w:val="22"/>
    </w:rPr>
  </w:style>
  <w:style w:type="paragraph" w:styleId="Citadestacada">
    <w:name w:val="Intense Quote"/>
    <w:basedOn w:val="Normal"/>
    <w:next w:val="Normal"/>
    <w:link w:val="CitadestacadaCar"/>
    <w:uiPriority w:val="30"/>
    <w:rsid w:val="00EF4EE7"/>
    <w:pPr>
      <w:spacing w:before="100" w:beforeAutospacing="1"/>
      <w:ind w:left="864" w:right="864"/>
      <w:jc w:val="center"/>
    </w:pPr>
    <w:rPr>
      <w:rFonts w:asciiTheme="majorHAnsi" w:eastAsiaTheme="majorEastAsia" w:hAnsiTheme="majorHAnsi" w:cstheme="majorBidi"/>
      <w:color w:val="2E75B5" w:themeColor="accent1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4EE7"/>
    <w:rPr>
      <w:rFonts w:asciiTheme="majorHAnsi" w:eastAsiaTheme="majorEastAsia" w:hAnsiTheme="majorHAnsi" w:cstheme="majorBidi"/>
      <w:color w:val="2E75B5" w:themeColor="accent1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4C71DC"/>
    <w:rPr>
      <w:b/>
      <w:bCs/>
      <w:color w:val="2F5496" w:themeColor="accent5" w:themeShade="BF"/>
      <w:spacing w:val="0"/>
    </w:rPr>
  </w:style>
  <w:style w:type="paragraph" w:styleId="TDC3">
    <w:name w:val="toc 3"/>
    <w:basedOn w:val="Normal"/>
    <w:next w:val="Normal"/>
    <w:autoRedefine/>
    <w:uiPriority w:val="39"/>
    <w:unhideWhenUsed/>
    <w:rsid w:val="00B07005"/>
    <w:pPr>
      <w:spacing w:after="100"/>
      <w:ind w:left="480"/>
    </w:pPr>
  </w:style>
  <w:style w:type="character" w:styleId="Referenciasutil">
    <w:name w:val="Subtle Reference"/>
    <w:basedOn w:val="Fuentedeprrafopredeter"/>
    <w:uiPriority w:val="31"/>
    <w:rsid w:val="00EF4EE7"/>
    <w:rPr>
      <w:smallCaps/>
      <w:color w:val="576D89" w:themeColor="text1" w:themeTint="BF"/>
    </w:rPr>
  </w:style>
  <w:style w:type="character" w:styleId="Referenciaintensa">
    <w:name w:val="Intense Reference"/>
    <w:basedOn w:val="Fuentedeprrafopredeter"/>
    <w:uiPriority w:val="32"/>
    <w:rsid w:val="00EF4EE7"/>
    <w:rPr>
      <w:b/>
      <w:bCs/>
      <w:smallCaps/>
      <w:u w:val="single"/>
    </w:rPr>
  </w:style>
  <w:style w:type="character" w:styleId="Ttulodellibro">
    <w:name w:val="Book Title"/>
    <w:basedOn w:val="Fuentedeprrafopredeter"/>
    <w:uiPriority w:val="33"/>
    <w:rsid w:val="00EF4EE7"/>
    <w:rPr>
      <w:b/>
      <w:bCs/>
      <w:smallCaps/>
    </w:rPr>
  </w:style>
  <w:style w:type="paragraph" w:styleId="TtuloTDC">
    <w:name w:val="TOC Heading"/>
    <w:basedOn w:val="Ttulo1"/>
    <w:next w:val="Normal"/>
    <w:uiPriority w:val="39"/>
    <w:unhideWhenUsed/>
    <w:rsid w:val="00EF4EE7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5F7DD6"/>
    <w:pPr>
      <w:spacing w:after="100"/>
    </w:pPr>
    <w:rPr>
      <w:noProof/>
    </w:rPr>
  </w:style>
  <w:style w:type="paragraph" w:styleId="TDC2">
    <w:name w:val="toc 2"/>
    <w:basedOn w:val="Normal"/>
    <w:next w:val="Normal"/>
    <w:autoRedefine/>
    <w:uiPriority w:val="39"/>
    <w:unhideWhenUsed/>
    <w:rsid w:val="00B07005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CD1CE6"/>
    <w:rPr>
      <w:color w:val="0563C1" w:themeColor="hyperlink"/>
      <w:u w:val="single"/>
    </w:rPr>
  </w:style>
  <w:style w:type="paragraph" w:customStyle="1" w:styleId="ltimaactualizacin">
    <w:name w:val="Última actualización"/>
    <w:basedOn w:val="Normal"/>
    <w:rsid w:val="002279CD"/>
    <w:pPr>
      <w:jc w:val="right"/>
    </w:pPr>
    <w:rPr>
      <w:caps/>
      <w:color w:val="225787" w:themeColor="accent1" w:themeShade="BF"/>
    </w:rPr>
  </w:style>
  <w:style w:type="paragraph" w:customStyle="1" w:styleId="Ttulodeldocumento">
    <w:name w:val="Título del documento"/>
    <w:rsid w:val="00B07005"/>
    <w:pPr>
      <w:shd w:val="clear" w:color="auto" w:fill="F2F2F2" w:themeFill="background1" w:themeFillShade="F2"/>
      <w:spacing w:before="120" w:line="240" w:lineRule="auto"/>
      <w:jc w:val="right"/>
    </w:pPr>
    <w:rPr>
      <w:rFonts w:ascii="Helvetica Neue Medium" w:hAnsi="Helvetica Neue Medium"/>
      <w:caps/>
      <w:color w:val="225787" w:themeColor="accent1" w:themeShade="BF"/>
      <w:sz w:val="44"/>
    </w:rPr>
  </w:style>
  <w:style w:type="paragraph" w:customStyle="1" w:styleId="Organizacin">
    <w:name w:val="Organización"/>
    <w:rsid w:val="00B07005"/>
    <w:pPr>
      <w:spacing w:before="6000" w:line="240" w:lineRule="auto"/>
      <w:jc w:val="right"/>
    </w:pPr>
    <w:rPr>
      <w:rFonts w:ascii="Helvetica Neue" w:hAnsi="Helvetica Neue"/>
      <w:caps/>
      <w:color w:val="225787" w:themeColor="accent1" w:themeShade="BF"/>
      <w:sz w:val="24"/>
    </w:rPr>
  </w:style>
  <w:style w:type="paragraph" w:customStyle="1" w:styleId="Subttulodeldocumento">
    <w:name w:val="Subtítulo del documento"/>
    <w:rsid w:val="00B07005"/>
    <w:pPr>
      <w:spacing w:before="120" w:line="240" w:lineRule="auto"/>
      <w:jc w:val="right"/>
    </w:pPr>
    <w:rPr>
      <w:rFonts w:ascii="Helvetica Neue" w:hAnsi="Helvetica Neue"/>
      <w:caps/>
      <w:color w:val="225787" w:themeColor="accent1" w:themeShade="BF"/>
      <w:spacing w:val="-10"/>
      <w:sz w:val="28"/>
      <w:szCs w:val="28"/>
    </w:rPr>
  </w:style>
  <w:style w:type="paragraph" w:customStyle="1" w:styleId="Datosautor">
    <w:name w:val="Datos autor"/>
    <w:rsid w:val="002279CD"/>
    <w:pPr>
      <w:spacing w:after="0" w:line="240" w:lineRule="auto"/>
      <w:jc w:val="right"/>
    </w:pPr>
    <w:rPr>
      <w:rFonts w:ascii="Calibri" w:hAnsi="Calibri"/>
      <w:color w:val="225787" w:themeColor="accent1" w:themeShade="BF"/>
      <w:spacing w:val="-10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D33435"/>
    <w:pPr>
      <w:tabs>
        <w:tab w:val="center" w:pos="4252"/>
        <w:tab w:val="right" w:pos="8504"/>
      </w:tabs>
      <w:spacing w:after="0"/>
      <w:jc w:val="right"/>
    </w:pPr>
    <w:rPr>
      <w:caps/>
      <w:color w:val="225787" w:themeColor="accent1" w:themeShade="BF"/>
      <w:sz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D33435"/>
    <w:rPr>
      <w:rFonts w:ascii="Calibri" w:hAnsi="Calibri" w:cs="Calibri"/>
      <w:caps/>
      <w:color w:val="225787" w:themeColor="accent1" w:themeShade="BF"/>
      <w:sz w:val="20"/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B07005"/>
    <w:pPr>
      <w:tabs>
        <w:tab w:val="center" w:pos="4252"/>
        <w:tab w:val="right" w:pos="8504"/>
      </w:tabs>
      <w:spacing w:after="0"/>
    </w:pPr>
    <w:rPr>
      <w:rFonts w:ascii="Helvetica Neue Light" w:hAnsi="Helvetica Neue Light"/>
      <w:color w:val="225787" w:themeColor="accent1" w:themeShade="BF"/>
      <w:spacing w:val="-10"/>
      <w:sz w:val="2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B07005"/>
    <w:rPr>
      <w:rFonts w:ascii="Helvetica Neue Light" w:hAnsi="Helvetica Neue Light"/>
      <w:color w:val="225787" w:themeColor="accent1" w:themeShade="BF"/>
      <w:spacing w:val="-10"/>
      <w:sz w:val="20"/>
    </w:rPr>
  </w:style>
  <w:style w:type="paragraph" w:styleId="Prrafodelista">
    <w:name w:val="List Paragraph"/>
    <w:basedOn w:val="Normal"/>
    <w:uiPriority w:val="34"/>
    <w:qFormat/>
    <w:rsid w:val="00EC4A59"/>
    <w:pPr>
      <w:numPr>
        <w:ilvl w:val="1"/>
        <w:numId w:val="2"/>
      </w:numPr>
      <w:spacing w:before="120" w:after="120"/>
    </w:pPr>
  </w:style>
  <w:style w:type="character" w:styleId="Nmerodepgina">
    <w:name w:val="page number"/>
    <w:basedOn w:val="Fuentedeprrafopredeter"/>
    <w:uiPriority w:val="99"/>
    <w:semiHidden/>
    <w:unhideWhenUsed/>
    <w:rsid w:val="00305C73"/>
    <w:rPr>
      <w:color w:val="173A5A" w:themeColor="accent1" w:themeShade="80"/>
      <w:sz w:val="24"/>
    </w:rPr>
  </w:style>
  <w:style w:type="paragraph" w:customStyle="1" w:styleId="Cdigofuente">
    <w:name w:val="Código fuente"/>
    <w:qFormat/>
    <w:rsid w:val="00B07005"/>
    <w:pPr>
      <w:numPr>
        <w:numId w:val="1"/>
      </w:numPr>
      <w:pBdr>
        <w:top w:val="single" w:sz="4" w:space="4" w:color="767171" w:themeColor="background2" w:themeShade="80"/>
        <w:left w:val="single" w:sz="4" w:space="4" w:color="767171" w:themeColor="background2" w:themeShade="80"/>
        <w:bottom w:val="single" w:sz="4" w:space="4" w:color="767171" w:themeColor="background2" w:themeShade="80"/>
        <w:right w:val="single" w:sz="4" w:space="4" w:color="767171" w:themeColor="background2" w:themeShade="80"/>
      </w:pBdr>
      <w:shd w:val="clear" w:color="auto" w:fill="FFFBEF"/>
      <w:spacing w:after="0" w:line="240" w:lineRule="auto"/>
      <w:ind w:right="567"/>
    </w:pPr>
    <w:rPr>
      <w:rFonts w:ascii="Menlo" w:hAnsi="Menlo"/>
      <w:noProof/>
      <w:color w:val="171717" w:themeColor="background2" w:themeShade="1A"/>
      <w:sz w:val="20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9341B"/>
    <w:pPr>
      <w:spacing w:after="0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9341B"/>
    <w:rPr>
      <w:rFonts w:ascii="Lucida Grande" w:hAnsi="Lucida Grande" w:cs="Lucida Grande"/>
      <w:color w:val="173A5A" w:themeColor="accent1" w:themeShade="80"/>
      <w:sz w:val="18"/>
      <w:szCs w:val="18"/>
    </w:rPr>
  </w:style>
  <w:style w:type="character" w:customStyle="1" w:styleId="Comentario">
    <w:name w:val="Comentario"/>
    <w:basedOn w:val="nfasissutil"/>
    <w:uiPriority w:val="1"/>
    <w:qFormat/>
    <w:rsid w:val="0027097E"/>
    <w:rPr>
      <w:rFonts w:ascii="Calibri Light" w:hAnsi="Calibri Light" w:cs="Calibri Light"/>
      <w:b/>
      <w:bCs/>
      <w:i w:val="0"/>
      <w:color w:val="77ACDC" w:themeColor="accent1" w:themeTint="99"/>
      <w:spacing w:val="0"/>
    </w:rPr>
  </w:style>
  <w:style w:type="paragraph" w:customStyle="1" w:styleId="Autoraynmerodepgina">
    <w:name w:val="Autoría y número de página"/>
    <w:qFormat/>
    <w:rsid w:val="009030CA"/>
    <w:pPr>
      <w:spacing w:after="0" w:line="240" w:lineRule="auto"/>
    </w:pPr>
    <w:rPr>
      <w:rFonts w:ascii="Calibri" w:hAnsi="Calibri" w:cs="Calibri"/>
      <w:color w:val="173A5A" w:themeColor="accent1" w:themeShade="80"/>
      <w:sz w:val="20"/>
      <w:szCs w:val="20"/>
      <w:lang w:val="es-ES_tradnl"/>
    </w:rPr>
  </w:style>
  <w:style w:type="table" w:styleId="Tablaconcuadrcula">
    <w:name w:val="Table Grid"/>
    <w:basedOn w:val="Tablanormal"/>
    <w:uiPriority w:val="39"/>
    <w:rsid w:val="009B4C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">
    <w:name w:val="Grid Table 1 Light"/>
    <w:basedOn w:val="Tablanormal"/>
    <w:uiPriority w:val="46"/>
    <w:rsid w:val="001300B6"/>
    <w:pPr>
      <w:spacing w:after="0" w:line="240" w:lineRule="auto"/>
    </w:pPr>
    <w:tblPr>
      <w:tblStyleRowBandSize w:val="1"/>
      <w:tblStyleColBandSize w:val="1"/>
      <w:tblBorders>
        <w:top w:val="single" w:sz="4" w:space="0" w:color="A1B0C3" w:themeColor="text1" w:themeTint="66"/>
        <w:left w:val="single" w:sz="4" w:space="0" w:color="A1B0C3" w:themeColor="text1" w:themeTint="66"/>
        <w:bottom w:val="single" w:sz="4" w:space="0" w:color="A1B0C3" w:themeColor="text1" w:themeTint="66"/>
        <w:right w:val="single" w:sz="4" w:space="0" w:color="A1B0C3" w:themeColor="text1" w:themeTint="66"/>
        <w:insideH w:val="single" w:sz="4" w:space="0" w:color="A1B0C3" w:themeColor="text1" w:themeTint="66"/>
        <w:insideV w:val="single" w:sz="4" w:space="0" w:color="A1B0C3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7389A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389A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Encabezadodetabla">
    <w:name w:val="Encabezado de tabla"/>
    <w:basedOn w:val="Normal"/>
    <w:qFormat/>
    <w:rsid w:val="000714CD"/>
    <w:pPr>
      <w:spacing w:after="0"/>
    </w:pPr>
    <w:rPr>
      <w:b/>
      <w:color w:val="225787" w:themeColor="accent1" w:themeShade="BF"/>
    </w:rPr>
  </w:style>
  <w:style w:type="paragraph" w:customStyle="1" w:styleId="Contenidodetabla">
    <w:name w:val="Contenido de tabla"/>
    <w:basedOn w:val="Normal"/>
    <w:qFormat/>
    <w:rsid w:val="00FA3803"/>
    <w:pPr>
      <w:spacing w:after="0"/>
    </w:pPr>
    <w:rPr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403D8F"/>
    <w:rPr>
      <w:color w:val="954F72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93333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DD02CC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21223"/>
    <w:pPr>
      <w:spacing w:after="0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21223"/>
    <w:rPr>
      <w:rFonts w:ascii="Consolas" w:hAnsi="Consolas" w:cs="Calibri"/>
      <w:color w:val="173A5A" w:themeColor="accent1" w:themeShade="8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6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1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5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1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4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34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57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66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074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30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34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05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0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0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6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4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69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9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6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7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3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1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6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63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7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5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12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9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17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6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30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3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3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45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4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0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5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39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39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15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33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2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31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8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0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6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0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2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32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29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179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9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72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5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8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690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89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054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0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36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03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5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8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32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16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2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1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8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7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44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3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82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8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35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4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93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9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76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22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8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7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15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0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8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6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8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5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6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8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2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26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88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90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0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2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59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2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40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9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0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0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7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14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96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7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64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0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8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4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78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2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80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0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3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15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1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6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02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38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1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9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2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2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9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40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8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36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91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9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8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18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46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53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2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7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1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3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3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77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0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7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23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31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94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42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55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05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00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8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9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3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8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8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8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6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8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7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1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0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98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2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86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1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5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6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0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32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35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17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31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1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2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4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1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4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1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29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8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37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7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42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1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38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1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81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7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98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2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53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8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8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5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26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70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92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69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09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04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01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7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31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0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7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8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8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2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54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5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1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11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59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94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92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05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82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124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5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84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29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1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2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81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9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6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5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96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2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12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41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7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06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4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5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0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81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88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5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71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7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471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93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742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23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03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1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17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0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12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8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3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7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5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75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29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6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2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67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0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0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67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05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6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1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7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0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0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1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niel%20Codina.CAMPUS\Documents\Plantillas%20personalizadas%20de%20Office\plantilla_documentacion_word.dotx" TargetMode="External"/></Relationships>
</file>

<file path=word/theme/theme1.xml><?xml version="1.0" encoding="utf-8"?>
<a:theme xmlns:a="http://schemas.openxmlformats.org/drawingml/2006/main" name="Tema de Office">
  <a:themeElements>
    <a:clrScheme name="UACloud">
      <a:dk1>
        <a:srgbClr val="323F4F"/>
      </a:dk1>
      <a:lt1>
        <a:sysClr val="window" lastClr="FFFFFF"/>
      </a:lt1>
      <a:dk2>
        <a:srgbClr val="44546A"/>
      </a:dk2>
      <a:lt2>
        <a:srgbClr val="E7E6E6"/>
      </a:lt2>
      <a:accent1>
        <a:srgbClr val="2E75B5"/>
      </a:accent1>
      <a:accent2>
        <a:srgbClr val="ED7D31"/>
      </a:accent2>
      <a:accent3>
        <a:srgbClr val="C55A11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UACloud">
      <a:majorFont>
        <a:latin typeface="Lato"/>
        <a:ea typeface=""/>
        <a:cs typeface=""/>
      </a:majorFont>
      <a:minorFont>
        <a:latin typeface="Lat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mail_x0020_Doc_x0020_General xmlns="630b820a-4801-4644-b4ad-2c899179c697">
      <Url xsi:nil="true"/>
      <Description xsi:nil="true"/>
    </Email_x0020_Doc_x0020_General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4FEE79E9C849340B512F1A47D70A4AC" ma:contentTypeVersion="11" ma:contentTypeDescription="Crear nuevo documento." ma:contentTypeScope="" ma:versionID="5e15c94bd052f865611e8c6612532ff3">
  <xsd:schema xmlns:xsd="http://www.w3.org/2001/XMLSchema" xmlns:xs="http://www.w3.org/2001/XMLSchema" xmlns:p="http://schemas.microsoft.com/office/2006/metadata/properties" xmlns:ns2="ad0c90b9-f41f-40ea-8460-1bd75662c9fc" xmlns:ns3="630b820a-4801-4644-b4ad-2c899179c697" targetNamespace="http://schemas.microsoft.com/office/2006/metadata/properties" ma:root="true" ma:fieldsID="18c3668954b156de50c67c94eb410d32" ns2:_="" ns3:_="">
    <xsd:import namespace="ad0c90b9-f41f-40ea-8460-1bd75662c9fc"/>
    <xsd:import namespace="630b820a-4801-4644-b4ad-2c899179c69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Email_x0020_Doc_x0020_General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0c90b9-f41f-40ea-8460-1bd75662c9f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0b820a-4801-4644-b4ad-2c899179c697" elementFormDefault="qualified">
    <xsd:import namespace="http://schemas.microsoft.com/office/2006/documentManagement/types"/>
    <xsd:import namespace="http://schemas.microsoft.com/office/infopath/2007/PartnerControls"/>
    <xsd:element name="Email_x0020_Doc_x0020_General" ma:index="10" nillable="true" ma:displayName="Email Doc General" ma:internalName="Email_x0020_Doc_x0020_Genera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83F45EC-ACE1-4972-A180-D0CAAF4C1370}">
  <ds:schemaRefs>
    <ds:schemaRef ds:uri="http://schemas.microsoft.com/office/2006/metadata/properties"/>
    <ds:schemaRef ds:uri="http://schemas.microsoft.com/office/infopath/2007/PartnerControls"/>
    <ds:schemaRef ds:uri="630b820a-4801-4644-b4ad-2c899179c697"/>
  </ds:schemaRefs>
</ds:datastoreItem>
</file>

<file path=customXml/itemProps2.xml><?xml version="1.0" encoding="utf-8"?>
<ds:datastoreItem xmlns:ds="http://schemas.openxmlformats.org/officeDocument/2006/customXml" ds:itemID="{5D312BCA-ABB2-4AD0-974F-90FCCED874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C00E56B-7879-4056-99BF-EA88926982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0c90b9-f41f-40ea-8460-1bd75662c9fc"/>
    <ds:schemaRef ds:uri="630b820a-4801-4644-b4ad-2c899179c6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2F0F7E4-3A3D-4BAF-ABC7-B89B4FA825C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plantilla_documentacion_word.dotx</Template>
  <TotalTime>295</TotalTime>
  <Pages>9</Pages>
  <Words>749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Inteligencia artificial - Visual Studio</vt:lpstr>
    </vt:vector>
  </TitlesOfParts>
  <Company/>
  <LinksUpToDate>false</LinksUpToDate>
  <CharactersWithSpaces>4862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Ejercicio curso de Oracle, Net Core, Vue.js, Accesibilidad e IA</dc:title>
  <dc:subject/>
  <dc:creator>Servicio de Informática</dc:creator>
  <cp:keywords>ia</cp:keywords>
  <dc:description/>
  <cp:lastModifiedBy>FRANCISCO RAMÓN GARCIA TORTOSA</cp:lastModifiedBy>
  <cp:revision>2</cp:revision>
  <cp:lastPrinted>2026-03-24T20:48:00Z</cp:lastPrinted>
  <dcterms:created xsi:type="dcterms:W3CDTF">2026-05-17T11:49:00Z</dcterms:created>
  <dcterms:modified xsi:type="dcterms:W3CDTF">2026-05-17T11:49:00Z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0x01010024FEE79E9C849340B512F1A47D70A4AC</vt:lpwstr>
  </property>
</Properties>
</file>